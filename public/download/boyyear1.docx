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46D5" w:rsidRDefault="00696018" w:rsidP="004D37F2">
      <w:pPr>
        <w:pStyle w:val="Title"/>
        <w:shd w:val="clear" w:color="auto" w:fill="FFFFFF" w:themeFill="background1"/>
        <w:rPr>
          <w:sz w:val="96"/>
          <w:szCs w:val="96"/>
          <w:highlight w:val="cyan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1552575</wp:posOffset>
                </wp:positionH>
                <wp:positionV relativeFrom="paragraph">
                  <wp:posOffset>1171575</wp:posOffset>
                </wp:positionV>
                <wp:extent cx="3124200" cy="22669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2266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6018" w:rsidRPr="007348BE" w:rsidRDefault="007348BE" w:rsidP="007348BE">
                            <w:pPr>
                              <w:ind w:left="360" w:firstLine="0"/>
                              <w:jc w:val="center"/>
                              <w:rPr>
                                <w:rFonts w:ascii="Arial Black" w:hAnsi="Arial Black"/>
                                <w:sz w:val="72"/>
                                <w:szCs w:val="72"/>
                              </w:rPr>
                            </w:pPr>
                            <w:r w:rsidRPr="007348BE">
                              <w:rPr>
                                <w:rFonts w:ascii="Arial Black" w:hAnsi="Arial Black"/>
                                <w:sz w:val="72"/>
                                <w:szCs w:val="72"/>
                              </w:rPr>
                              <w:t>It’s a Joy</w:t>
                            </w:r>
                          </w:p>
                          <w:p w:rsidR="007348BE" w:rsidRPr="007348BE" w:rsidRDefault="007348BE" w:rsidP="007348BE">
                            <w:pPr>
                              <w:ind w:left="360" w:firstLine="0"/>
                              <w:jc w:val="center"/>
                              <w:rPr>
                                <w:rFonts w:ascii="Arial Black" w:hAnsi="Arial Black"/>
                                <w:sz w:val="72"/>
                                <w:szCs w:val="72"/>
                              </w:rPr>
                            </w:pPr>
                            <w:r w:rsidRPr="007348BE">
                              <w:rPr>
                                <w:rFonts w:ascii="Arial Black" w:hAnsi="Arial Black"/>
                                <w:sz w:val="72"/>
                                <w:szCs w:val="72"/>
                              </w:rPr>
                              <w:t>It’s a Boy</w:t>
                            </w:r>
                          </w:p>
                          <w:p w:rsidR="007348BE" w:rsidRPr="007348BE" w:rsidRDefault="007348BE" w:rsidP="007348BE">
                            <w:pPr>
                              <w:ind w:left="360" w:firstLine="0"/>
                              <w:jc w:val="center"/>
                              <w:rPr>
                                <w:rFonts w:ascii="Arial Black" w:hAnsi="Arial Black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7348BE">
                              <w:rPr>
                                <w:rFonts w:ascii="Arial Black" w:hAnsi="Arial Black"/>
                                <w:sz w:val="72"/>
                                <w:szCs w:val="72"/>
                                <w:u w:val="single"/>
                              </w:rPr>
                              <w:t>Rocco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22.25pt;margin-top:92.25pt;width:246pt;height:178.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" fillcolor="white [3201]" stroked="f" strokeweight=".5pt">
                <v:textbox>
                  <w:txbxContent>
                    <w:p w:rsidR="00696018" w:rsidRPr="007348BE" w:rsidRDefault="007348BE" w:rsidP="007348BE">
                      <w:pPr>
                        <w:ind w:left="360" w:firstLine="0"/>
                        <w:jc w:val="center"/>
                        <w:rPr>
                          <w:rFonts w:ascii="Arial Black" w:hAnsi="Arial Black"/>
                          <w:sz w:val="72"/>
                          <w:szCs w:val="72"/>
                        </w:rPr>
                      </w:pPr>
                      <w:r w:rsidRPr="007348BE">
                        <w:rPr>
                          <w:rFonts w:ascii="Arial Black" w:hAnsi="Arial Black"/>
                          <w:sz w:val="72"/>
                          <w:szCs w:val="72"/>
                        </w:rPr>
                        <w:t>It’s a Joy</w:t>
                      </w:r>
                    </w:p>
                    <w:p w:rsidR="007348BE" w:rsidRPr="007348BE" w:rsidRDefault="007348BE" w:rsidP="007348BE">
                      <w:pPr>
                        <w:ind w:left="360" w:firstLine="0"/>
                        <w:jc w:val="center"/>
                        <w:rPr>
                          <w:rFonts w:ascii="Arial Black" w:hAnsi="Arial Black"/>
                          <w:sz w:val="72"/>
                          <w:szCs w:val="72"/>
                        </w:rPr>
                      </w:pPr>
                      <w:r w:rsidRPr="007348BE">
                        <w:rPr>
                          <w:rFonts w:ascii="Arial Black" w:hAnsi="Arial Black"/>
                          <w:sz w:val="72"/>
                          <w:szCs w:val="72"/>
                        </w:rPr>
                        <w:t>It’s a Boy</w:t>
                      </w:r>
                    </w:p>
                    <w:p w:rsidR="007348BE" w:rsidRPr="007348BE" w:rsidRDefault="007348BE" w:rsidP="007348BE">
                      <w:pPr>
                        <w:ind w:left="360" w:firstLine="0"/>
                        <w:jc w:val="center"/>
                        <w:rPr>
                          <w:rFonts w:ascii="Arial Black" w:hAnsi="Arial Black"/>
                          <w:sz w:val="72"/>
                          <w:szCs w:val="72"/>
                          <w:u w:val="single"/>
                        </w:rPr>
                      </w:pPr>
                      <w:r w:rsidRPr="007348BE">
                        <w:rPr>
                          <w:rFonts w:ascii="Arial Black" w:hAnsi="Arial Black"/>
                          <w:sz w:val="72"/>
                          <w:szCs w:val="72"/>
                          <w:u w:val="single"/>
                        </w:rPr>
                        <w:t>Rocco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FF313A" wp14:editId="671067A4">
            <wp:extent cx="6233532" cy="5324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waii_polka_dots_border_by_hermione760-d4wev7l[1]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511" cy="535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B77" w:rsidRPr="00273D0A">
        <w:rPr>
          <w:sz w:val="96"/>
          <w:szCs w:val="96"/>
          <w:highlight w:val="cyan"/>
          <w:u w:val="single"/>
        </w:rPr>
        <w:t xml:space="preserve"> </w:t>
      </w:r>
    </w:p>
    <w:p w:rsidR="00696018" w:rsidRPr="00696018" w:rsidRDefault="00696018" w:rsidP="004D37F2">
      <w:pPr>
        <w:pStyle w:val="Title"/>
        <w:shd w:val="clear" w:color="auto" w:fill="FFFFFF" w:themeFill="background1"/>
        <w:rPr>
          <w:sz w:val="28"/>
          <w:szCs w:val="28"/>
          <w:highlight w:val="cyan"/>
          <w:u w:val="single"/>
        </w:rPr>
      </w:pPr>
    </w:p>
    <w:p w:rsidR="00AF46D5" w:rsidRPr="00AF46D5" w:rsidRDefault="009C7E9D" w:rsidP="007348BE">
      <w:pPr>
        <w:pStyle w:val="AuthorName"/>
        <w:shd w:val="clear" w:color="auto" w:fill="FFFF00"/>
        <w:rPr>
          <w:b/>
          <w:color w:val="FF0000"/>
          <w:sz w:val="96"/>
          <w:szCs w:val="96"/>
          <w:u w:val="single"/>
        </w:rPr>
      </w:pPr>
      <w:r>
        <w:rPr>
          <w:b/>
          <w:color w:val="FF0000"/>
          <w:sz w:val="96"/>
          <w:szCs w:val="96"/>
        </w:rPr>
        <w:t xml:space="preserve">The Exceptional </w:t>
      </w:r>
      <w:r w:rsidR="00AF46D5" w:rsidRPr="00AF46D5">
        <w:rPr>
          <w:b/>
          <w:color w:val="FF0000"/>
          <w:sz w:val="96"/>
          <w:szCs w:val="96"/>
        </w:rPr>
        <w:t xml:space="preserve">Story </w:t>
      </w:r>
      <w:r>
        <w:rPr>
          <w:b/>
          <w:color w:val="FF0000"/>
          <w:sz w:val="96"/>
          <w:szCs w:val="96"/>
        </w:rPr>
        <w:t xml:space="preserve">of </w:t>
      </w:r>
      <w:r w:rsidR="00B46A4C">
        <w:rPr>
          <w:b/>
          <w:color w:val="FF0000"/>
          <w:sz w:val="96"/>
          <w:szCs w:val="96"/>
        </w:rPr>
        <w:t xml:space="preserve">beginnings of </w:t>
      </w:r>
      <w:r>
        <w:rPr>
          <w:b/>
          <w:color w:val="FF0000"/>
          <w:sz w:val="96"/>
          <w:szCs w:val="96"/>
        </w:rPr>
        <w:t>a young boy</w:t>
      </w:r>
      <w:r w:rsidR="00B46A4C">
        <w:rPr>
          <w:b/>
          <w:color w:val="FF0000"/>
          <w:sz w:val="96"/>
          <w:szCs w:val="96"/>
        </w:rPr>
        <w:t>.</w:t>
      </w:r>
    </w:p>
    <w:p w:rsidR="007E0D48" w:rsidRDefault="00DB14C6" w:rsidP="007E0D48">
      <w:pPr>
        <w:pStyle w:val="Title"/>
        <w:shd w:val="clear" w:color="auto" w:fill="FFFFFF" w:themeFill="background1"/>
        <w:jc w:val="right"/>
        <w:rPr>
          <w:color w:val="C00000"/>
          <w:sz w:val="96"/>
          <w:szCs w:val="96"/>
        </w:rPr>
      </w:pPr>
      <w:r>
        <w:rPr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333375</wp:posOffset>
                </wp:positionV>
                <wp:extent cx="5962650" cy="37719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3771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14C6" w:rsidRDefault="00DB14C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AA77AA" wp14:editId="73BD811B">
                                  <wp:extent cx="5825831" cy="3267075"/>
                                  <wp:effectExtent l="0" t="0" r="3810" b="0"/>
                                  <wp:docPr id="9" name="Picture 9" descr="https://encrypted-tbn3.gstatic.com/images?q=tbn:ANd9GcTtTKBdmMtjZlu4Na0WKdPOA3daW49QvjmUm-TaUYI7kLGXezM1k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s://encrypted-tbn3.gstatic.com/images?q=tbn:ANd9GcTtTKBdmMtjZlu4Na0WKdPOA3daW49QvjmUm-TaUYI7kLGXezM1k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75625" cy="33510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27" type="#_x0000_t202" style="position:absolute;left:0;text-align:left;margin-left:418.3pt;margin-top:26.25pt;width:469.5pt;height:297pt;z-index:251943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" fillcolor="white [3201]" stroked="f" strokeweight=".5pt">
                <v:textbox>
                  <w:txbxContent>
                    <w:p w:rsidR="00DB14C6" w:rsidRDefault="00DB14C6">
                      <w:r>
                        <w:rPr>
                          <w:noProof/>
                        </w:rPr>
                        <w:drawing>
                          <wp:inline distT="0" distB="0" distL="0" distR="0" wp14:anchorId="31AA77AA" wp14:editId="73BD811B">
                            <wp:extent cx="5825831" cy="3267075"/>
                            <wp:effectExtent l="0" t="0" r="3810" b="0"/>
                            <wp:docPr id="9" name="Picture 9" descr="https://encrypted-tbn3.gstatic.com/images?q=tbn:ANd9GcTtTKBdmMtjZlu4Na0WKdPOA3daW49QvjmUm-TaUYI7kLGXezM1k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s://encrypted-tbn3.gstatic.com/images?q=tbn:ANd9GcTtTKBdmMtjZlu4Na0WKdPOA3daW49QvjmUm-TaUYI7kLGXezM1k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75625" cy="335107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558D"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215BEF4" wp14:editId="674B4ADD">
                <wp:simplePos x="0" y="0"/>
                <wp:positionH relativeFrom="column">
                  <wp:posOffset>1362520</wp:posOffset>
                </wp:positionH>
                <wp:positionV relativeFrom="paragraph">
                  <wp:posOffset>77635</wp:posOffset>
                </wp:positionV>
                <wp:extent cx="3562598" cy="4453246"/>
                <wp:effectExtent l="0" t="0" r="0" b="508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598" cy="44532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4040" w:rsidRDefault="00544040" w:rsidP="001D46A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5BEF4" id="Text Box 67" o:spid="_x0000_s1027" type="#_x0000_t202" style="position:absolute;left:0;text-align:left;margin-left:107.3pt;margin-top:6.1pt;width:280.5pt;height:350.6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" fillcolor="white [3201]" stroked="f" strokeweight=".5pt">
                <v:textbox>
                  <w:txbxContent>
                    <w:p w:rsidR="00544040" w:rsidRDefault="00544040" w:rsidP="001D46A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7E0D48" w:rsidRDefault="007E0D48" w:rsidP="007E0D48">
      <w:pPr>
        <w:pStyle w:val="Title"/>
        <w:shd w:val="clear" w:color="auto" w:fill="FFFFFF" w:themeFill="background1"/>
        <w:jc w:val="right"/>
        <w:rPr>
          <w:color w:val="C00000"/>
          <w:sz w:val="96"/>
          <w:szCs w:val="96"/>
        </w:rPr>
      </w:pPr>
    </w:p>
    <w:p w:rsidR="007E0D48" w:rsidRDefault="007E0D48" w:rsidP="007E0D48">
      <w:pPr>
        <w:pStyle w:val="Title"/>
        <w:shd w:val="clear" w:color="auto" w:fill="FFFFFF" w:themeFill="background1"/>
        <w:jc w:val="right"/>
        <w:rPr>
          <w:color w:val="C00000"/>
          <w:sz w:val="96"/>
          <w:szCs w:val="96"/>
        </w:rPr>
      </w:pPr>
    </w:p>
    <w:p w:rsidR="007E0D48" w:rsidRDefault="007E0D48" w:rsidP="007E0D48">
      <w:pPr>
        <w:pStyle w:val="Title"/>
        <w:shd w:val="clear" w:color="auto" w:fill="FFFFFF" w:themeFill="background1"/>
        <w:jc w:val="right"/>
        <w:rPr>
          <w:color w:val="C00000"/>
          <w:sz w:val="96"/>
          <w:szCs w:val="96"/>
        </w:rPr>
      </w:pPr>
    </w:p>
    <w:p w:rsidR="00EB3FC4" w:rsidRPr="00DA7077" w:rsidRDefault="00EB3FC4" w:rsidP="00581CAB">
      <w:pPr>
        <w:ind w:right="720"/>
        <w:jc w:val="center"/>
        <w:rPr>
          <w:b/>
          <w:sz w:val="24"/>
          <w:szCs w:val="24"/>
        </w:rPr>
      </w:pPr>
    </w:p>
    <w:p w:rsidR="004735D6" w:rsidRDefault="004735D6" w:rsidP="003F0E98">
      <w:pPr>
        <w:ind w:left="720" w:right="720"/>
        <w:rPr>
          <w:noProof/>
        </w:rPr>
      </w:pPr>
      <w:r>
        <w:rPr>
          <w:b/>
          <w:noProof/>
          <w:color w:val="0070C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61F90B4" wp14:editId="43FF1C1D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5829300" cy="3419475"/>
                <wp:effectExtent l="0" t="0" r="0" b="952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3419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6018" w:rsidRDefault="00696018" w:rsidP="0047558D">
                            <w:pPr>
                              <w:ind w:right="720"/>
                              <w:jc w:val="center"/>
                              <w:rPr>
                                <w:b/>
                                <w:color w:val="B8CCE4" w:themeColor="accent1" w:themeTint="66"/>
                                <w:sz w:val="72"/>
                                <w:szCs w:val="72"/>
                              </w:rPr>
                            </w:pPr>
                          </w:p>
                          <w:p w:rsidR="00DB14C6" w:rsidRPr="002F3792" w:rsidRDefault="00DB14C6" w:rsidP="0047558D">
                            <w:pPr>
                              <w:ind w:right="720"/>
                              <w:jc w:val="center"/>
                              <w:rPr>
                                <w:b/>
                                <w:color w:val="B8CCE4" w:themeColor="accent1" w:themeTint="66"/>
                                <w:sz w:val="72"/>
                                <w:szCs w:val="72"/>
                              </w:rPr>
                            </w:pPr>
                            <w:r w:rsidRPr="002F3792">
                              <w:rPr>
                                <w:b/>
                                <w:color w:val="B8CCE4" w:themeColor="accent1" w:themeTint="66"/>
                                <w:sz w:val="72"/>
                                <w:szCs w:val="72"/>
                              </w:rPr>
                              <w:t>It started when he had something to say</w:t>
                            </w:r>
                          </w:p>
                          <w:p w:rsidR="00696018" w:rsidRDefault="00DB14C6" w:rsidP="0047558D">
                            <w:pPr>
                              <w:ind w:right="720"/>
                              <w:jc w:val="center"/>
                              <w:rPr>
                                <w:b/>
                                <w:color w:val="B8CCE4" w:themeColor="accent1" w:themeTint="66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2F3792">
                              <w:rPr>
                                <w:b/>
                                <w:color w:val="B8CCE4" w:themeColor="accent1" w:themeTint="66"/>
                                <w:sz w:val="72"/>
                                <w:szCs w:val="72"/>
                              </w:rPr>
                              <w:t xml:space="preserve">on </w:t>
                            </w:r>
                            <w:r w:rsidR="00544040" w:rsidRPr="002F3792">
                              <w:rPr>
                                <w:b/>
                                <w:color w:val="B8CCE4" w:themeColor="accent1" w:themeTint="66"/>
                                <w:sz w:val="72"/>
                                <w:szCs w:val="72"/>
                                <w:u w:val="single"/>
                              </w:rPr>
                              <w:t>December 10</w:t>
                            </w:r>
                            <w:r w:rsidR="00516A2B" w:rsidRPr="002F3792">
                              <w:rPr>
                                <w:b/>
                                <w:color w:val="B8CCE4" w:themeColor="accent1" w:themeTint="66"/>
                                <w:sz w:val="72"/>
                                <w:szCs w:val="72"/>
                                <w:u w:val="single"/>
                              </w:rPr>
                              <w:t>,</w:t>
                            </w:r>
                            <w:r w:rsidR="00544040" w:rsidRPr="002F3792">
                              <w:rPr>
                                <w:b/>
                                <w:color w:val="B8CCE4" w:themeColor="accent1" w:themeTint="66"/>
                                <w:sz w:val="72"/>
                                <w:szCs w:val="72"/>
                                <w:u w:val="single"/>
                              </w:rPr>
                              <w:t xml:space="preserve"> </w:t>
                            </w:r>
                            <w:r w:rsidR="00696018">
                              <w:rPr>
                                <w:b/>
                                <w:color w:val="B8CCE4" w:themeColor="accent1" w:themeTint="66"/>
                                <w:sz w:val="72"/>
                                <w:szCs w:val="72"/>
                                <w:u w:val="single"/>
                              </w:rPr>
                              <w:t>2016</w:t>
                            </w:r>
                          </w:p>
                          <w:p w:rsidR="00544040" w:rsidRPr="00696018" w:rsidRDefault="00696018" w:rsidP="0047558D">
                            <w:pPr>
                              <w:ind w:right="720"/>
                              <w:jc w:val="center"/>
                              <w:rPr>
                                <w:b/>
                                <w:color w:val="00B0F0"/>
                                <w:sz w:val="72"/>
                                <w:szCs w:val="72"/>
                              </w:rPr>
                            </w:pPr>
                            <w:r w:rsidRPr="00696018">
                              <w:rPr>
                                <w:b/>
                                <w:color w:val="00B0F0"/>
                                <w:sz w:val="72"/>
                                <w:szCs w:val="72"/>
                              </w:rPr>
                              <w:t>H</w:t>
                            </w:r>
                            <w:r w:rsidR="00DB14C6" w:rsidRPr="00696018">
                              <w:rPr>
                                <w:b/>
                                <w:color w:val="00B0F0"/>
                                <w:sz w:val="72"/>
                                <w:szCs w:val="72"/>
                              </w:rPr>
                              <w:t xml:space="preserve">is </w:t>
                            </w:r>
                            <w:r w:rsidRPr="00696018">
                              <w:rPr>
                                <w:b/>
                                <w:color w:val="00B0F0"/>
                                <w:sz w:val="72"/>
                                <w:szCs w:val="72"/>
                              </w:rPr>
                              <w:t>B</w:t>
                            </w:r>
                            <w:r w:rsidR="00DB14C6" w:rsidRPr="00696018">
                              <w:rPr>
                                <w:b/>
                                <w:color w:val="00B0F0"/>
                                <w:sz w:val="72"/>
                                <w:szCs w:val="72"/>
                              </w:rPr>
                              <w:t>irthday</w:t>
                            </w:r>
                          </w:p>
                          <w:p w:rsidR="00544040" w:rsidRPr="00696018" w:rsidRDefault="00544040" w:rsidP="0047558D">
                            <w:pPr>
                              <w:ind w:right="720"/>
                              <w:jc w:val="center"/>
                              <w:rPr>
                                <w:b/>
                                <w:color w:val="00B0F0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F90B4" id="Text Box 70" o:spid="_x0000_s1029" type="#_x0000_t202" style="position:absolute;left:0;text-align:left;margin-left:407.8pt;margin-top:.7pt;width:459pt;height:269.25pt;z-index:251847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" fillcolor="white [3201]" stroked="f" strokeweight=".5pt">
                <v:textbox>
                  <w:txbxContent>
                    <w:p w:rsidR="00696018" w:rsidRDefault="00696018" w:rsidP="0047558D">
                      <w:pPr>
                        <w:ind w:right="720"/>
                        <w:jc w:val="center"/>
                        <w:rPr>
                          <w:b/>
                          <w:color w:val="B8CCE4" w:themeColor="accent1" w:themeTint="66"/>
                          <w:sz w:val="72"/>
                          <w:szCs w:val="72"/>
                        </w:rPr>
                      </w:pPr>
                    </w:p>
                    <w:p w:rsidR="00DB14C6" w:rsidRPr="002F3792" w:rsidRDefault="00DB14C6" w:rsidP="0047558D">
                      <w:pPr>
                        <w:ind w:right="720"/>
                        <w:jc w:val="center"/>
                        <w:rPr>
                          <w:b/>
                          <w:color w:val="B8CCE4" w:themeColor="accent1" w:themeTint="66"/>
                          <w:sz w:val="72"/>
                          <w:szCs w:val="72"/>
                        </w:rPr>
                      </w:pPr>
                      <w:r w:rsidRPr="002F3792">
                        <w:rPr>
                          <w:b/>
                          <w:color w:val="B8CCE4" w:themeColor="accent1" w:themeTint="66"/>
                          <w:sz w:val="72"/>
                          <w:szCs w:val="72"/>
                        </w:rPr>
                        <w:t>It started when he had something to say</w:t>
                      </w:r>
                    </w:p>
                    <w:p w:rsidR="00696018" w:rsidRDefault="00DB14C6" w:rsidP="0047558D">
                      <w:pPr>
                        <w:ind w:right="720"/>
                        <w:jc w:val="center"/>
                        <w:rPr>
                          <w:b/>
                          <w:color w:val="B8CCE4" w:themeColor="accent1" w:themeTint="66"/>
                          <w:sz w:val="72"/>
                          <w:szCs w:val="72"/>
                          <w:u w:val="single"/>
                        </w:rPr>
                      </w:pPr>
                      <w:r w:rsidRPr="002F3792">
                        <w:rPr>
                          <w:b/>
                          <w:color w:val="B8CCE4" w:themeColor="accent1" w:themeTint="66"/>
                          <w:sz w:val="72"/>
                          <w:szCs w:val="72"/>
                        </w:rPr>
                        <w:t xml:space="preserve">on </w:t>
                      </w:r>
                      <w:r w:rsidR="00544040" w:rsidRPr="002F3792">
                        <w:rPr>
                          <w:b/>
                          <w:color w:val="B8CCE4" w:themeColor="accent1" w:themeTint="66"/>
                          <w:sz w:val="72"/>
                          <w:szCs w:val="72"/>
                          <w:u w:val="single"/>
                        </w:rPr>
                        <w:t>December 10</w:t>
                      </w:r>
                      <w:r w:rsidR="00516A2B" w:rsidRPr="002F3792">
                        <w:rPr>
                          <w:b/>
                          <w:color w:val="B8CCE4" w:themeColor="accent1" w:themeTint="66"/>
                          <w:sz w:val="72"/>
                          <w:szCs w:val="72"/>
                          <w:u w:val="single"/>
                        </w:rPr>
                        <w:t>,</w:t>
                      </w:r>
                      <w:r w:rsidR="00544040" w:rsidRPr="002F3792">
                        <w:rPr>
                          <w:b/>
                          <w:color w:val="B8CCE4" w:themeColor="accent1" w:themeTint="66"/>
                          <w:sz w:val="72"/>
                          <w:szCs w:val="72"/>
                          <w:u w:val="single"/>
                        </w:rPr>
                        <w:t xml:space="preserve"> </w:t>
                      </w:r>
                      <w:r w:rsidR="00696018">
                        <w:rPr>
                          <w:b/>
                          <w:color w:val="B8CCE4" w:themeColor="accent1" w:themeTint="66"/>
                          <w:sz w:val="72"/>
                          <w:szCs w:val="72"/>
                          <w:u w:val="single"/>
                        </w:rPr>
                        <w:t>2016</w:t>
                      </w:r>
                    </w:p>
                    <w:p w:rsidR="00544040" w:rsidRPr="00696018" w:rsidRDefault="00696018" w:rsidP="0047558D">
                      <w:pPr>
                        <w:ind w:right="720"/>
                        <w:jc w:val="center"/>
                        <w:rPr>
                          <w:b/>
                          <w:color w:val="00B0F0"/>
                          <w:sz w:val="72"/>
                          <w:szCs w:val="72"/>
                        </w:rPr>
                      </w:pPr>
                      <w:r w:rsidRPr="00696018">
                        <w:rPr>
                          <w:b/>
                          <w:color w:val="00B0F0"/>
                          <w:sz w:val="72"/>
                          <w:szCs w:val="72"/>
                        </w:rPr>
                        <w:t>H</w:t>
                      </w:r>
                      <w:r w:rsidR="00DB14C6" w:rsidRPr="00696018">
                        <w:rPr>
                          <w:b/>
                          <w:color w:val="00B0F0"/>
                          <w:sz w:val="72"/>
                          <w:szCs w:val="72"/>
                        </w:rPr>
                        <w:t xml:space="preserve">is </w:t>
                      </w:r>
                      <w:r w:rsidRPr="00696018">
                        <w:rPr>
                          <w:b/>
                          <w:color w:val="00B0F0"/>
                          <w:sz w:val="72"/>
                          <w:szCs w:val="72"/>
                        </w:rPr>
                        <w:t>B</w:t>
                      </w:r>
                      <w:r w:rsidR="00DB14C6" w:rsidRPr="00696018">
                        <w:rPr>
                          <w:b/>
                          <w:color w:val="00B0F0"/>
                          <w:sz w:val="72"/>
                          <w:szCs w:val="72"/>
                        </w:rPr>
                        <w:t>irthday</w:t>
                      </w:r>
                    </w:p>
                    <w:p w:rsidR="00544040" w:rsidRPr="00696018" w:rsidRDefault="00544040" w:rsidP="0047558D">
                      <w:pPr>
                        <w:ind w:right="720"/>
                        <w:jc w:val="center"/>
                        <w:rPr>
                          <w:b/>
                          <w:color w:val="00B0F0"/>
                          <w:sz w:val="72"/>
                          <w:szCs w:val="7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735D6" w:rsidRDefault="00696018" w:rsidP="003F0E98">
      <w:pPr>
        <w:ind w:left="720" w:right="720"/>
        <w:rPr>
          <w:noProof/>
        </w:rPr>
      </w:pPr>
      <w:r>
        <w:rPr>
          <w:noProof/>
          <w:color w:val="C00000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2CE64C65" wp14:editId="1A0D7996">
                <wp:simplePos x="0" y="0"/>
                <wp:positionH relativeFrom="column">
                  <wp:posOffset>4257675</wp:posOffset>
                </wp:positionH>
                <wp:positionV relativeFrom="paragraph">
                  <wp:posOffset>13970</wp:posOffset>
                </wp:positionV>
                <wp:extent cx="2152650" cy="466725"/>
                <wp:effectExtent l="0" t="0" r="19050" b="28575"/>
                <wp:wrapNone/>
                <wp:docPr id="685" name="Text Box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59D5" w:rsidRDefault="007348BE">
                            <w:r>
                              <w:t>Change name and insert picture of child. f</w:t>
                            </w:r>
                            <w:r w:rsidR="00D759D5">
                              <w:t>irst year or so.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E64C65" id="Text Box 685" o:spid="_x0000_s1030" type="#_x0000_t202" style="position:absolute;left:0;text-align:left;margin-left:335.25pt;margin-top:1.1pt;width:169.5pt;height:36.7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" fillcolor="white [3201]" strokeweight=".5pt">
                <v:textbox>
                  <w:txbxContent>
                    <w:p w:rsidR="00D759D5" w:rsidRDefault="007348BE">
                      <w:r>
                        <w:t>Change name and insert picture of child. f</w:t>
                      </w:r>
                      <w:r w:rsidR="00D759D5">
                        <w:t>irst year or so.</w:t>
                      </w:r>
                    </w:p>
                  </w:txbxContent>
                </v:textbox>
              </v:shape>
            </w:pict>
          </mc:Fallback>
        </mc:AlternateContent>
      </w:r>
    </w:p>
    <w:p w:rsidR="004735D6" w:rsidRDefault="004735D6" w:rsidP="003F0E98">
      <w:pPr>
        <w:ind w:left="720" w:right="720"/>
        <w:rPr>
          <w:noProof/>
        </w:rPr>
      </w:pPr>
    </w:p>
    <w:p w:rsidR="004735D6" w:rsidRDefault="004735D6" w:rsidP="003F0E98">
      <w:pPr>
        <w:ind w:left="720" w:right="720"/>
        <w:rPr>
          <w:noProof/>
        </w:rPr>
      </w:pPr>
    </w:p>
    <w:p w:rsidR="004735D6" w:rsidRDefault="004735D6" w:rsidP="003F0E98">
      <w:pPr>
        <w:ind w:left="720" w:right="720"/>
        <w:rPr>
          <w:noProof/>
        </w:rPr>
      </w:pPr>
    </w:p>
    <w:p w:rsidR="004735D6" w:rsidRDefault="004735D6" w:rsidP="003F0E98">
      <w:pPr>
        <w:ind w:left="720" w:right="720"/>
        <w:rPr>
          <w:noProof/>
        </w:rPr>
      </w:pPr>
    </w:p>
    <w:p w:rsidR="004735D6" w:rsidRDefault="004735D6" w:rsidP="003F0E98">
      <w:pPr>
        <w:ind w:left="720" w:right="720"/>
        <w:rPr>
          <w:noProof/>
        </w:rPr>
      </w:pPr>
    </w:p>
    <w:p w:rsidR="004735D6" w:rsidRDefault="004735D6" w:rsidP="003F0E98">
      <w:pPr>
        <w:ind w:left="720" w:right="720"/>
        <w:rPr>
          <w:noProof/>
        </w:rPr>
      </w:pPr>
    </w:p>
    <w:p w:rsidR="004735D6" w:rsidRDefault="004735D6" w:rsidP="003F0E98">
      <w:pPr>
        <w:ind w:left="720" w:right="720"/>
        <w:rPr>
          <w:noProof/>
        </w:rPr>
      </w:pPr>
    </w:p>
    <w:p w:rsidR="004735D6" w:rsidRDefault="007348BE" w:rsidP="003F0E98">
      <w:pPr>
        <w:ind w:left="720" w:right="720"/>
        <w:rPr>
          <w:noProof/>
        </w:rPr>
      </w:pPr>
      <w:r>
        <w:rPr>
          <w:noProof/>
        </w:rPr>
        <w:t>pic</w:t>
      </w:r>
    </w:p>
    <w:p w:rsidR="004735D6" w:rsidRDefault="004735D6" w:rsidP="003F0E98">
      <w:pPr>
        <w:ind w:left="720" w:right="720"/>
        <w:rPr>
          <w:noProof/>
        </w:rPr>
      </w:pPr>
    </w:p>
    <w:p w:rsidR="000C6CEA" w:rsidRDefault="000C6CEA" w:rsidP="003F0E98">
      <w:pPr>
        <w:ind w:left="720" w:right="720"/>
        <w:rPr>
          <w:noProof/>
        </w:rPr>
      </w:pPr>
    </w:p>
    <w:p w:rsidR="000C6CEA" w:rsidRDefault="00D07D66" w:rsidP="00D07D66">
      <w:pPr>
        <w:ind w:left="720" w:right="720"/>
        <w:jc w:val="center"/>
        <w:rPr>
          <w:noProof/>
        </w:rPr>
      </w:pPr>
      <w:r>
        <w:rPr>
          <w:noProof/>
          <w:color w:val="C00000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77995264" wp14:editId="4FFAC5EE">
                <wp:simplePos x="0" y="0"/>
                <wp:positionH relativeFrom="column">
                  <wp:posOffset>2124075</wp:posOffset>
                </wp:positionH>
                <wp:positionV relativeFrom="paragraph">
                  <wp:posOffset>3485515</wp:posOffset>
                </wp:positionV>
                <wp:extent cx="1882140" cy="528320"/>
                <wp:effectExtent l="0" t="0" r="22860" b="2413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528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4040" w:rsidRDefault="00544040" w:rsidP="00D07D66">
                            <w:r>
                              <w:t xml:space="preserve">Insert another picture of the child if available. </w:t>
                            </w:r>
                          </w:p>
                          <w:p w:rsidR="00544040" w:rsidRDefault="00544040" w:rsidP="00D07D6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95264" id="Text Box 29" o:spid="_x0000_s1030" type="#_x0000_t202" style="position:absolute;left:0;text-align:left;margin-left:167.25pt;margin-top:274.45pt;width:148.2pt;height:41.6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" fillcolor="white [3201]" strokeweight=".5pt">
                <v:textbox>
                  <w:txbxContent>
                    <w:p w:rsidR="00544040" w:rsidRDefault="00544040" w:rsidP="00D07D66">
                      <w:r>
                        <w:t xml:space="preserve">Insert another picture of the child if available. </w:t>
                      </w:r>
                    </w:p>
                    <w:p w:rsidR="00544040" w:rsidRDefault="00544040" w:rsidP="00D07D66"/>
                  </w:txbxContent>
                </v:textbox>
              </v:shape>
            </w:pict>
          </mc:Fallback>
        </mc:AlternateContent>
      </w:r>
    </w:p>
    <w:p w:rsidR="000C6CEA" w:rsidRDefault="000C6CEA" w:rsidP="003F0E98">
      <w:pPr>
        <w:ind w:left="720" w:right="720"/>
        <w:rPr>
          <w:noProof/>
        </w:rPr>
      </w:pPr>
    </w:p>
    <w:p w:rsidR="00C261AF" w:rsidRDefault="00696018" w:rsidP="003F0E98">
      <w:pPr>
        <w:ind w:left="720" w:right="720"/>
        <w:rPr>
          <w:b/>
        </w:rPr>
      </w:pPr>
      <w:r>
        <w:rPr>
          <w:b/>
        </w:rPr>
        <w:t>H</w:t>
      </w:r>
    </w:p>
    <w:p w:rsidR="00696018" w:rsidRDefault="00696018" w:rsidP="005D4344">
      <w:pPr>
        <w:ind w:left="720" w:right="720"/>
        <w:jc w:val="center"/>
        <w:rPr>
          <w:b/>
        </w:rPr>
      </w:pPr>
    </w:p>
    <w:p w:rsidR="00696018" w:rsidRDefault="00696018" w:rsidP="005D4344">
      <w:pPr>
        <w:ind w:left="720" w:right="720"/>
        <w:jc w:val="center"/>
        <w:rPr>
          <w:b/>
        </w:rPr>
      </w:pPr>
    </w:p>
    <w:p w:rsidR="00696018" w:rsidRDefault="00696018" w:rsidP="005D4344">
      <w:pPr>
        <w:ind w:left="720" w:right="720"/>
        <w:jc w:val="center"/>
        <w:rPr>
          <w:b/>
        </w:rPr>
      </w:pPr>
    </w:p>
    <w:p w:rsidR="00696018" w:rsidRPr="00696018" w:rsidRDefault="00696018" w:rsidP="005D4344">
      <w:pPr>
        <w:ind w:left="720" w:right="720"/>
        <w:jc w:val="center"/>
        <w:rPr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96018">
        <w:rPr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He was very coy</w:t>
      </w:r>
    </w:p>
    <w:p w:rsidR="00696018" w:rsidRPr="00696018" w:rsidRDefault="00696018" w:rsidP="005D4344">
      <w:pPr>
        <w:ind w:left="720" w:right="720"/>
        <w:jc w:val="center"/>
        <w:rPr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96018">
        <w:rPr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This little boy</w:t>
      </w:r>
    </w:p>
    <w:p w:rsidR="00696018" w:rsidRDefault="00696018" w:rsidP="005D4344">
      <w:pPr>
        <w:ind w:left="720" w:right="720"/>
        <w:jc w:val="center"/>
        <w:rPr>
          <w:b/>
        </w:rPr>
      </w:pPr>
    </w:p>
    <w:p w:rsidR="00696018" w:rsidRDefault="00696018" w:rsidP="005D4344">
      <w:pPr>
        <w:ind w:left="720" w:right="720"/>
        <w:jc w:val="center"/>
        <w:rPr>
          <w:b/>
        </w:rPr>
      </w:pPr>
    </w:p>
    <w:p w:rsidR="00696018" w:rsidRDefault="00696018" w:rsidP="005D4344">
      <w:pPr>
        <w:ind w:left="720" w:right="720"/>
        <w:jc w:val="center"/>
        <w:rPr>
          <w:b/>
        </w:rPr>
      </w:pPr>
    </w:p>
    <w:p w:rsidR="0047558D" w:rsidRDefault="005D4344" w:rsidP="005D4344">
      <w:pPr>
        <w:ind w:left="720" w:right="720"/>
        <w:jc w:val="center"/>
        <w:rPr>
          <w:b/>
        </w:rPr>
      </w:pPr>
      <w:r>
        <w:rPr>
          <w:noProof/>
        </w:rPr>
        <w:drawing>
          <wp:inline distT="0" distB="0" distL="0" distR="0">
            <wp:extent cx="5440076" cy="3400425"/>
            <wp:effectExtent l="0" t="0" r="8255" b="0"/>
            <wp:docPr id="453" name="Picture 453" descr="http://www.hdwallpapers.in/walls/cute_baby_boy_green_eyes-w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hdwallpapers.in/walls/cute_baby_boy_green_eyes-wid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393" cy="340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66" w:rsidRDefault="00DB14C6" w:rsidP="003F0E98">
      <w:pPr>
        <w:ind w:left="720" w:right="7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33A4377" wp14:editId="5D3B0445">
                <wp:simplePos x="0" y="0"/>
                <wp:positionH relativeFrom="margin">
                  <wp:align>left</wp:align>
                </wp:positionH>
                <wp:positionV relativeFrom="paragraph">
                  <wp:posOffset>109855</wp:posOffset>
                </wp:positionV>
                <wp:extent cx="6515100" cy="1362075"/>
                <wp:effectExtent l="0" t="0" r="0" b="9525"/>
                <wp:wrapNone/>
                <wp:docPr id="1131" name="Text Box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4040" w:rsidRPr="00D71B74" w:rsidRDefault="005D4344" w:rsidP="00696018">
                            <w:pPr>
                              <w:spacing w:line="240" w:lineRule="auto"/>
                              <w:ind w:right="720"/>
                              <w:contextualSpacing/>
                              <w:jc w:val="center"/>
                              <w:rPr>
                                <w:b/>
                                <w:color w:val="262626" w:themeColor="text1" w:themeTint="D9"/>
                                <w:sz w:val="96"/>
                                <w:szCs w:val="9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D4344">
                              <w:rPr>
                                <w:b/>
                                <w:color w:val="0070C0"/>
                                <w:sz w:val="72"/>
                                <w:szCs w:val="72"/>
                              </w:rPr>
                              <w:t>Even though h</w:t>
                            </w:r>
                            <w:r w:rsidR="007348BE">
                              <w:rPr>
                                <w:b/>
                                <w:color w:val="0070C0"/>
                                <w:sz w:val="72"/>
                                <w:szCs w:val="72"/>
                              </w:rPr>
                              <w:t>is ag</w:t>
                            </w:r>
                            <w:r w:rsidRPr="005D4344">
                              <w:rPr>
                                <w:b/>
                                <w:color w:val="0070C0"/>
                                <w:sz w:val="72"/>
                                <w:szCs w:val="72"/>
                              </w:rPr>
                              <w:t>e was zero, he was our new hero</w:t>
                            </w:r>
                            <w:r w:rsidR="00544040" w:rsidRPr="00D71B74">
                              <w:rPr>
                                <w:b/>
                                <w:color w:val="262626" w:themeColor="text1" w:themeTint="D9"/>
                                <w:sz w:val="96"/>
                                <w:szCs w:val="9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!!</w:t>
                            </w:r>
                          </w:p>
                          <w:p w:rsidR="00544040" w:rsidRPr="004E07FA" w:rsidRDefault="00544040" w:rsidP="00696018">
                            <w:pPr>
                              <w:spacing w:line="240" w:lineRule="auto"/>
                              <w:ind w:right="720"/>
                              <w:jc w:val="center"/>
                              <w:rPr>
                                <w:b/>
                                <w:color w:val="0070C0"/>
                                <w:sz w:val="48"/>
                                <w:szCs w:val="48"/>
                              </w:rPr>
                            </w:pPr>
                          </w:p>
                          <w:p w:rsidR="00544040" w:rsidRDefault="00544040"/>
                          <w:p w:rsidR="00544040" w:rsidRDefault="00544040"/>
                          <w:p w:rsidR="00544040" w:rsidRDefault="005440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A4377" id="Text Box 1131" o:spid="_x0000_s1032" type="#_x0000_t202" style="position:absolute;left:0;text-align:left;margin-left:0;margin-top:8.65pt;width:513pt;height:107.25pt;z-index:2517585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" fillcolor="white [3201]" stroked="f" strokeweight=".5pt">
                <v:textbox>
                  <w:txbxContent>
                    <w:p w:rsidR="00544040" w:rsidRPr="00D71B74" w:rsidRDefault="005D4344" w:rsidP="00696018">
                      <w:pPr>
                        <w:spacing w:line="240" w:lineRule="auto"/>
                        <w:ind w:right="720"/>
                        <w:contextualSpacing/>
                        <w:jc w:val="center"/>
                        <w:rPr>
                          <w:b/>
                          <w:color w:val="262626" w:themeColor="text1" w:themeTint="D9"/>
                          <w:sz w:val="96"/>
                          <w:szCs w:val="9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D4344">
                        <w:rPr>
                          <w:b/>
                          <w:color w:val="0070C0"/>
                          <w:sz w:val="72"/>
                          <w:szCs w:val="72"/>
                        </w:rPr>
                        <w:t>Even though h</w:t>
                      </w:r>
                      <w:r w:rsidR="007348BE">
                        <w:rPr>
                          <w:b/>
                          <w:color w:val="0070C0"/>
                          <w:sz w:val="72"/>
                          <w:szCs w:val="72"/>
                        </w:rPr>
                        <w:t>is ag</w:t>
                      </w:r>
                      <w:r w:rsidRPr="005D4344">
                        <w:rPr>
                          <w:b/>
                          <w:color w:val="0070C0"/>
                          <w:sz w:val="72"/>
                          <w:szCs w:val="72"/>
                        </w:rPr>
                        <w:t>e was zero, he was our new hero</w:t>
                      </w:r>
                      <w:r w:rsidR="00544040" w:rsidRPr="00D71B74">
                        <w:rPr>
                          <w:b/>
                          <w:color w:val="262626" w:themeColor="text1" w:themeTint="D9"/>
                          <w:sz w:val="96"/>
                          <w:szCs w:val="9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!!</w:t>
                      </w:r>
                    </w:p>
                    <w:p w:rsidR="00544040" w:rsidRPr="004E07FA" w:rsidRDefault="00544040" w:rsidP="00696018">
                      <w:pPr>
                        <w:spacing w:line="240" w:lineRule="auto"/>
                        <w:ind w:right="720"/>
                        <w:jc w:val="center"/>
                        <w:rPr>
                          <w:b/>
                          <w:color w:val="0070C0"/>
                          <w:sz w:val="48"/>
                          <w:szCs w:val="48"/>
                        </w:rPr>
                      </w:pPr>
                    </w:p>
                    <w:p w:rsidR="00544040" w:rsidRDefault="00544040"/>
                    <w:p w:rsidR="00544040" w:rsidRDefault="00544040"/>
                    <w:p w:rsidR="00544040" w:rsidRDefault="00544040"/>
                  </w:txbxContent>
                </v:textbox>
                <w10:wrap anchorx="margin"/>
              </v:shape>
            </w:pict>
          </mc:Fallback>
        </mc:AlternateContent>
      </w:r>
    </w:p>
    <w:p w:rsidR="00D07D66" w:rsidRDefault="00D07D66" w:rsidP="003F0E98">
      <w:pPr>
        <w:ind w:left="720" w:right="720"/>
        <w:rPr>
          <w:b/>
        </w:rPr>
      </w:pPr>
    </w:p>
    <w:p w:rsidR="00D07D66" w:rsidRDefault="00D07D66" w:rsidP="003F0E98">
      <w:pPr>
        <w:ind w:left="720" w:right="720"/>
        <w:rPr>
          <w:b/>
        </w:rPr>
      </w:pPr>
    </w:p>
    <w:p w:rsidR="00D07D66" w:rsidRDefault="00D07D66" w:rsidP="003F0E98">
      <w:pPr>
        <w:ind w:left="720" w:right="720"/>
        <w:rPr>
          <w:b/>
        </w:rPr>
      </w:pPr>
    </w:p>
    <w:p w:rsidR="00D07D66" w:rsidRDefault="00D07D66" w:rsidP="003F0E98">
      <w:pPr>
        <w:ind w:left="720" w:right="720"/>
        <w:rPr>
          <w:b/>
        </w:rPr>
      </w:pPr>
    </w:p>
    <w:p w:rsidR="00D07D66" w:rsidRDefault="00D07D66" w:rsidP="003F0E98">
      <w:pPr>
        <w:ind w:left="720" w:right="720"/>
        <w:rPr>
          <w:b/>
        </w:rPr>
      </w:pPr>
    </w:p>
    <w:p w:rsidR="00C261AF" w:rsidRDefault="00C261AF" w:rsidP="00E11169">
      <w:pPr>
        <w:ind w:right="720"/>
        <w:jc w:val="center"/>
        <w:rPr>
          <w:noProof/>
        </w:rPr>
      </w:pPr>
    </w:p>
    <w:p w:rsidR="00696018" w:rsidRPr="00226691" w:rsidRDefault="00696018" w:rsidP="00E11169">
      <w:pPr>
        <w:ind w:right="720"/>
        <w:jc w:val="center"/>
        <w:rPr>
          <w:rFonts w:ascii="Narkisim" w:hAnsi="Narkisim" w:cs="Narkisim"/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:rsidR="00691769" w:rsidRPr="006D39D9" w:rsidRDefault="006C2096" w:rsidP="00E11169">
      <w:pPr>
        <w:ind w:right="720"/>
        <w:jc w:val="center"/>
        <w:rPr>
          <w:rFonts w:ascii="Narkisim" w:hAnsi="Narkisim" w:cs="Narkisim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Narkisim" w:hAnsi="Narkisim" w:cs="Narkisim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FF0000"/>
            </w14:solidFill>
            <w14:prstDash w14:val="solid"/>
            <w14:round/>
          </w14:textOutline>
        </w:rPr>
        <w:t>Everyone was invited and excited</w:t>
      </w:r>
      <w:r w:rsidR="00691769" w:rsidRPr="006D39D9">
        <w:rPr>
          <w:rFonts w:ascii="Narkisim" w:hAnsi="Narkisim" w:cs="Narkisim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FF0000"/>
            </w14:solidFill>
            <w14:prstDash w14:val="solid"/>
            <w14:round/>
          </w14:textOutline>
        </w:rPr>
        <w:t>.</w:t>
      </w:r>
    </w:p>
    <w:p w:rsidR="00691769" w:rsidRDefault="006C2096" w:rsidP="00E11169">
      <w:pPr>
        <w:ind w:right="720"/>
        <w:jc w:val="center"/>
        <w:rPr>
          <w:rFonts w:ascii="Narkisim" w:hAnsi="Narkisim" w:cs="Narkisim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10CAD43" wp14:editId="7E5FA19A">
            <wp:extent cx="3846526" cy="2165324"/>
            <wp:effectExtent l="0" t="0" r="1905" b="6985"/>
            <wp:docPr id="460" name="Picture 460" descr="https://i.ytimg.com/vi/_3xjlA6YqUE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ytimg.com/vi/_3xjlA6YqUE/maxresdefaul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537" cy="217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3D9" w:rsidRDefault="00CE33D9" w:rsidP="00E11169">
      <w:pPr>
        <w:ind w:right="720"/>
        <w:jc w:val="center"/>
        <w:rPr>
          <w:rFonts w:ascii="Narkisim" w:hAnsi="Narkisim" w:cs="Narkisim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Narkisim" w:hAnsi="Narkisim" w:cs="Narkisim"/>
          <w:b/>
          <w:noProof/>
          <w:color w:val="262626" w:themeColor="text1" w:themeTint="D9"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285750</wp:posOffset>
                </wp:positionV>
                <wp:extent cx="3429000" cy="3248025"/>
                <wp:effectExtent l="0" t="0" r="0" b="952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3248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33D9" w:rsidRDefault="00CE33D9" w:rsidP="00CE33D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color w:val="0000FF"/>
                              </w:rPr>
                              <w:drawing>
                                <wp:inline distT="0" distB="0" distL="0" distR="0">
                                  <wp:extent cx="2827020" cy="3028950"/>
                                  <wp:effectExtent l="0" t="0" r="0" b="0"/>
                                  <wp:docPr id="13" name="Picture 13" descr="https://t2.ftcdn.net/jpg/00/86/12/43/240_F_86124355_B4t9bjgRdojfs542ceeWQ1trj0Ipdtee.jpg">
                                    <a:hlinkClick xmlns:a="http://schemas.openxmlformats.org/drawingml/2006/main" r:id="rId11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rc_mi" descr="https://t2.ftcdn.net/jpg/00/86/12/43/240_F_86124355_B4t9bjgRdojfs542ceeWQ1trj0Ipdtee.jpg">
                                            <a:hlinkClick r:id="rId11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31255" cy="30334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2" o:spid="_x0000_s1033" type="#_x0000_t202" style="position:absolute;left:0;text-align:left;margin-left:0;margin-top:22.5pt;width:270pt;height:255.75pt;z-index:251961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" fillcolor="white [3201]" stroked="f" strokeweight=".5pt">
                <v:textbox>
                  <w:txbxContent>
                    <w:p w:rsidR="00CE33D9" w:rsidRDefault="00CE33D9" w:rsidP="00CE33D9">
                      <w:pPr>
                        <w:jc w:val="center"/>
                      </w:pPr>
                      <w:r>
                        <w:rPr>
                          <w:noProof/>
                          <w:color w:val="0000FF"/>
                        </w:rPr>
                        <w:drawing>
                          <wp:inline distT="0" distB="0" distL="0" distR="0">
                            <wp:extent cx="2827020" cy="3028950"/>
                            <wp:effectExtent l="0" t="0" r="0" b="0"/>
                            <wp:docPr id="13" name="Picture 13" descr="https://t2.ftcdn.net/jpg/00/86/12/43/240_F_86124355_B4t9bjgRdojfs542ceeWQ1trj0Ipdtee.jpg">
                              <a:hlinkClick xmlns:a="http://schemas.openxmlformats.org/drawingml/2006/main" r:id="rId11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rc_mi" descr="https://t2.ftcdn.net/jpg/00/86/12/43/240_F_86124355_B4t9bjgRdojfs542ceeWQ1trj0Ipdtee.jpg">
                                      <a:hlinkClick r:id="rId11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31255" cy="30334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E33D9" w:rsidRDefault="00CE33D9" w:rsidP="00E11169">
      <w:pPr>
        <w:ind w:right="720"/>
        <w:jc w:val="center"/>
        <w:rPr>
          <w:rFonts w:ascii="Narkisim" w:hAnsi="Narkisim" w:cs="Narkisim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:rsidR="00CE33D9" w:rsidRDefault="007348BE" w:rsidP="00E11169">
      <w:pPr>
        <w:ind w:right="720"/>
        <w:jc w:val="center"/>
        <w:rPr>
          <w:rFonts w:ascii="Narkisim" w:hAnsi="Narkisim" w:cs="Narkisim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>
        <w:rPr>
          <w:rFonts w:ascii="Narkisim" w:hAnsi="Narkisim" w:cs="Narkisim"/>
          <w:b/>
          <w:noProof/>
          <w:color w:val="262626" w:themeColor="text1" w:themeTint="D9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90F1ADE" wp14:editId="63869C53">
                <wp:simplePos x="0" y="0"/>
                <wp:positionH relativeFrom="column">
                  <wp:posOffset>4724400</wp:posOffset>
                </wp:positionH>
                <wp:positionV relativeFrom="paragraph">
                  <wp:posOffset>454025</wp:posOffset>
                </wp:positionV>
                <wp:extent cx="1666875" cy="561975"/>
                <wp:effectExtent l="0" t="0" r="28575" b="2857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48BE" w:rsidRDefault="007348BE">
                            <w:r>
                              <w:t>Insert Mom/Dad photo and other relatives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F1ADE" id="Text Box 31" o:spid="_x0000_s1034" type="#_x0000_t202" style="position:absolute;left:0;text-align:left;margin-left:372pt;margin-top:35.75pt;width:131.25pt;height:44.25pt;z-index:25197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" fillcolor="white [3201]" strokeweight=".5pt">
                <v:textbox>
                  <w:txbxContent>
                    <w:p w:rsidR="007348BE" w:rsidRDefault="007348BE">
                      <w:r>
                        <w:t>Insert Mom/Dad photo and other relatives</w:t>
                      </w:r>
                    </w:p>
                  </w:txbxContent>
                </v:textbox>
              </v:shape>
            </w:pict>
          </mc:Fallback>
        </mc:AlternateContent>
      </w:r>
    </w:p>
    <w:p w:rsidR="00CE33D9" w:rsidRDefault="00CE33D9" w:rsidP="00E11169">
      <w:pPr>
        <w:ind w:right="720"/>
        <w:jc w:val="center"/>
        <w:rPr>
          <w:rFonts w:ascii="Narkisim" w:hAnsi="Narkisim" w:cs="Narkisim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:rsidR="00CE33D9" w:rsidRDefault="00CE33D9" w:rsidP="00E11169">
      <w:pPr>
        <w:ind w:right="720"/>
        <w:jc w:val="center"/>
        <w:rPr>
          <w:rFonts w:ascii="Narkisim" w:hAnsi="Narkisim" w:cs="Narkisim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:rsidR="00CE33D9" w:rsidRDefault="00CE33D9" w:rsidP="00E11169">
      <w:pPr>
        <w:ind w:right="720"/>
        <w:jc w:val="center"/>
        <w:rPr>
          <w:rFonts w:ascii="Narkisim" w:hAnsi="Narkisim" w:cs="Narkisim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:rsidR="00691769" w:rsidRDefault="00A06D08" w:rsidP="00CE33D9">
      <w:pPr>
        <w:ind w:right="720"/>
        <w:jc w:val="center"/>
        <w:rPr>
          <w:b/>
          <w:color w:val="FF0000"/>
          <w:sz w:val="72"/>
          <w:szCs w:val="72"/>
        </w:rPr>
      </w:pPr>
      <w:r>
        <w:rPr>
          <w:rFonts w:ascii="Narkisim" w:hAnsi="Narkisim" w:cs="Narkisim"/>
          <w:b/>
          <w:noProof/>
          <w:color w:val="262626" w:themeColor="text1" w:themeTint="D9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D0C32FE" wp14:editId="080D1CCF">
                <wp:simplePos x="0" y="0"/>
                <wp:positionH relativeFrom="column">
                  <wp:posOffset>361950</wp:posOffset>
                </wp:positionH>
                <wp:positionV relativeFrom="paragraph">
                  <wp:posOffset>299085</wp:posOffset>
                </wp:positionV>
                <wp:extent cx="3276600" cy="2276475"/>
                <wp:effectExtent l="0" t="0" r="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2276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780B" w:rsidRDefault="006F780B">
                            <w:pPr>
                              <w:rPr>
                                <w:noProof/>
                              </w:rPr>
                            </w:pPr>
                          </w:p>
                          <w:p w:rsidR="00A06D08" w:rsidRDefault="00A06D0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E9762F" wp14:editId="6967E096">
                                  <wp:extent cx="3049205" cy="2025282"/>
                                  <wp:effectExtent l="0" t="0" r="0" b="0"/>
                                  <wp:docPr id="463" name="Picture 463" descr="http://www.johnharveyphoto.com/Christmas2007/GrandparentsCloseHg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http://www.johnharveyphoto.com/Christmas2007/GrandparentsCloseHg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52023" cy="20271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0C32FE" id="Text Box 6" o:spid="_x0000_s1035" type="#_x0000_t202" style="position:absolute;left:0;text-align:left;margin-left:28.5pt;margin-top:23.55pt;width:258pt;height:179.2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" fillcolor="white [3201]" stroked="f" strokeweight=".5pt">
                <v:textbox>
                  <w:txbxContent>
                    <w:p w:rsidR="006F780B" w:rsidRDefault="006F780B">
                      <w:pPr>
                        <w:rPr>
                          <w:noProof/>
                        </w:rPr>
                      </w:pPr>
                    </w:p>
                    <w:p w:rsidR="00A06D08" w:rsidRDefault="00A06D08">
                      <w:r>
                        <w:rPr>
                          <w:noProof/>
                        </w:rPr>
                        <w:drawing>
                          <wp:inline distT="0" distB="0" distL="0" distR="0" wp14:anchorId="7AE9762F" wp14:editId="6967E096">
                            <wp:extent cx="3049205" cy="2025282"/>
                            <wp:effectExtent l="0" t="0" r="0" b="0"/>
                            <wp:docPr id="463" name="Picture 463" descr="http://www.johnharveyphoto.com/Christmas2007/GrandparentsCloseHg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http://www.johnharveyphoto.com/Christmas2007/GrandparentsCloseHg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52023" cy="20271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91769" w:rsidRDefault="00CE33D9" w:rsidP="00E11169">
      <w:pPr>
        <w:ind w:right="720"/>
        <w:jc w:val="center"/>
        <w:rPr>
          <w:b/>
          <w:color w:val="FF0000"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2676DC27" wp14:editId="38E8844F">
                <wp:simplePos x="0" y="0"/>
                <wp:positionH relativeFrom="column">
                  <wp:posOffset>3838575</wp:posOffset>
                </wp:positionH>
                <wp:positionV relativeFrom="paragraph">
                  <wp:posOffset>526415</wp:posOffset>
                </wp:positionV>
                <wp:extent cx="2867025" cy="504825"/>
                <wp:effectExtent l="19050" t="19050" r="28575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02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6A2B" w:rsidRPr="00A06D08" w:rsidRDefault="00516A2B">
                            <w:pPr>
                              <w:rPr>
                                <w:rFonts w:ascii="Aharoni" w:hAnsi="Aharoni" w:cs="Aharoni"/>
                                <w:b/>
                                <w:color w:val="FF0000"/>
                                <w:sz w:val="52"/>
                                <w:szCs w:val="52"/>
                              </w:rPr>
                            </w:pPr>
                            <w:r w:rsidRPr="00A06D08">
                              <w:rPr>
                                <w:rFonts w:ascii="Aharoni" w:hAnsi="Aharoni" w:cs="Aharoni"/>
                                <w:b/>
                                <w:color w:val="FF0000"/>
                                <w:sz w:val="52"/>
                                <w:szCs w:val="52"/>
                              </w:rPr>
                              <w:t>Grandparents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6DC27" id="Text Box 1" o:spid="_x0000_s1036" type="#_x0000_t202" style="position:absolute;left:0;text-align:left;margin-left:302.25pt;margin-top:41.45pt;width:225.75pt;height:39.7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" fillcolor="white [3201]" strokeweight="3pt">
                <v:textbox>
                  <w:txbxContent>
                    <w:p w:rsidR="00516A2B" w:rsidRPr="00A06D08" w:rsidRDefault="00516A2B">
                      <w:pPr>
                        <w:rPr>
                          <w:rFonts w:ascii="Aharoni" w:hAnsi="Aharoni" w:cs="Aharoni"/>
                          <w:b/>
                          <w:color w:val="FF0000"/>
                          <w:sz w:val="52"/>
                          <w:szCs w:val="52"/>
                        </w:rPr>
                      </w:pPr>
                      <w:r w:rsidRPr="00A06D08">
                        <w:rPr>
                          <w:rFonts w:ascii="Aharoni" w:hAnsi="Aharoni" w:cs="Aharoni"/>
                          <w:b/>
                          <w:color w:val="FF0000"/>
                          <w:sz w:val="52"/>
                          <w:szCs w:val="52"/>
                        </w:rPr>
                        <w:t>Grandparents</w:t>
                      </w:r>
                    </w:p>
                  </w:txbxContent>
                </v:textbox>
              </v:shape>
            </w:pict>
          </mc:Fallback>
        </mc:AlternateContent>
      </w:r>
    </w:p>
    <w:p w:rsidR="00691769" w:rsidRDefault="00691769" w:rsidP="00E11169">
      <w:pPr>
        <w:ind w:right="720"/>
        <w:jc w:val="center"/>
        <w:rPr>
          <w:b/>
          <w:color w:val="FF0000"/>
          <w:sz w:val="72"/>
          <w:szCs w:val="72"/>
        </w:rPr>
      </w:pPr>
    </w:p>
    <w:p w:rsidR="00CE33D9" w:rsidRDefault="00CE33D9" w:rsidP="00E11169">
      <w:pPr>
        <w:ind w:right="720"/>
        <w:jc w:val="center"/>
        <w:rPr>
          <w:b/>
          <w:color w:val="FF0000"/>
          <w:sz w:val="72"/>
          <w:szCs w:val="72"/>
        </w:rPr>
      </w:pPr>
    </w:p>
    <w:p w:rsidR="006F780B" w:rsidRDefault="006F780B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  <w:r>
        <w:rPr>
          <w:b/>
          <w:noProof/>
          <w:color w:val="FF000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A3D544B" wp14:editId="4DD7A5A6">
                <wp:simplePos x="0" y="0"/>
                <wp:positionH relativeFrom="column">
                  <wp:posOffset>3171825</wp:posOffset>
                </wp:positionH>
                <wp:positionV relativeFrom="paragraph">
                  <wp:posOffset>322580</wp:posOffset>
                </wp:positionV>
                <wp:extent cx="3209925" cy="2085975"/>
                <wp:effectExtent l="0" t="0" r="9525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208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780B" w:rsidRDefault="006F780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21A143" wp14:editId="5C343B57">
                                  <wp:extent cx="2815908" cy="1876425"/>
                                  <wp:effectExtent l="0" t="0" r="3810" b="0"/>
                                  <wp:docPr id="468" name="Picture 468" descr="http://www.mamashealth.com/nquotes/images/grandparent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http://www.mamashealth.com/nquotes/images/grandparent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29833" cy="18857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D544B" id="Text Box 8" o:spid="_x0000_s1037" type="#_x0000_t202" style="position:absolute;left:0;text-align:left;margin-left:249.75pt;margin-top:25.4pt;width:252.75pt;height:164.2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" fillcolor="white [3201]" stroked="f" strokeweight=".5pt">
                <v:textbox>
                  <w:txbxContent>
                    <w:p w:rsidR="006F780B" w:rsidRDefault="006F780B">
                      <w:r>
                        <w:rPr>
                          <w:noProof/>
                        </w:rPr>
                        <w:drawing>
                          <wp:inline distT="0" distB="0" distL="0" distR="0" wp14:anchorId="2321A143" wp14:editId="5C343B57">
                            <wp:extent cx="2815908" cy="1876425"/>
                            <wp:effectExtent l="0" t="0" r="3810" b="0"/>
                            <wp:docPr id="468" name="Picture 468" descr="http://www.mamashealth.com/nquotes/images/grandparent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http://www.mamashealth.com/nquotes/images/grandparent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29833" cy="18857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color w:val="FF0000"/>
          <w:sz w:val="72"/>
          <w:szCs w:val="72"/>
        </w:rPr>
        <w:tab/>
      </w:r>
    </w:p>
    <w:p w:rsidR="006F780B" w:rsidRDefault="006F780B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1C8A8CB" wp14:editId="0A00372F">
                <wp:simplePos x="0" y="0"/>
                <wp:positionH relativeFrom="column">
                  <wp:posOffset>485775</wp:posOffset>
                </wp:positionH>
                <wp:positionV relativeFrom="paragraph">
                  <wp:posOffset>97155</wp:posOffset>
                </wp:positionV>
                <wp:extent cx="2381250" cy="1343025"/>
                <wp:effectExtent l="19050" t="19050" r="19050" b="285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1343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6D08" w:rsidRDefault="00A06D08" w:rsidP="00A06D08">
                            <w:pPr>
                              <w:jc w:val="center"/>
                              <w:rPr>
                                <w:rFonts w:ascii="Aharoni" w:hAnsi="Aharoni" w:cs="Aharoni"/>
                                <w:b/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b/>
                                <w:color w:val="FF0000"/>
                                <w:sz w:val="52"/>
                                <w:szCs w:val="52"/>
                              </w:rPr>
                              <w:t>The Extended</w:t>
                            </w:r>
                          </w:p>
                          <w:p w:rsidR="00A06D08" w:rsidRPr="00A06D08" w:rsidRDefault="00A06D08" w:rsidP="00A06D08">
                            <w:pPr>
                              <w:jc w:val="center"/>
                              <w:rPr>
                                <w:rFonts w:ascii="Aharoni" w:hAnsi="Aharoni" w:cs="Aharoni"/>
                                <w:b/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b/>
                                <w:color w:val="FF0000"/>
                                <w:sz w:val="52"/>
                                <w:szCs w:val="52"/>
                              </w:rPr>
                              <w:t>Family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8A8CB" id="Text Box 23" o:spid="_x0000_s1038" type="#_x0000_t202" style="position:absolute;left:0;text-align:left;margin-left:38.25pt;margin-top:7.65pt;width:187.5pt;height:105.7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" fillcolor="white [3201]" strokeweight="3pt">
                <v:textbox>
                  <w:txbxContent>
                    <w:p w:rsidR="00A06D08" w:rsidRDefault="00A06D08" w:rsidP="00A06D08">
                      <w:pPr>
                        <w:jc w:val="center"/>
                        <w:rPr>
                          <w:rFonts w:ascii="Aharoni" w:hAnsi="Aharoni" w:cs="Aharoni"/>
                          <w:b/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rFonts w:ascii="Aharoni" w:hAnsi="Aharoni" w:cs="Aharoni"/>
                          <w:b/>
                          <w:color w:val="FF0000"/>
                          <w:sz w:val="52"/>
                          <w:szCs w:val="52"/>
                        </w:rPr>
                        <w:t>The Extended</w:t>
                      </w:r>
                    </w:p>
                    <w:p w:rsidR="00A06D08" w:rsidRPr="00A06D08" w:rsidRDefault="00A06D08" w:rsidP="00A06D08">
                      <w:pPr>
                        <w:jc w:val="center"/>
                        <w:rPr>
                          <w:rFonts w:ascii="Aharoni" w:hAnsi="Aharoni" w:cs="Aharoni"/>
                          <w:b/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rFonts w:ascii="Aharoni" w:hAnsi="Aharoni" w:cs="Aharoni"/>
                          <w:b/>
                          <w:color w:val="FF0000"/>
                          <w:sz w:val="52"/>
                          <w:szCs w:val="52"/>
                        </w:rPr>
                        <w:t>Family</w:t>
                      </w:r>
                    </w:p>
                  </w:txbxContent>
                </v:textbox>
              </v:shape>
            </w:pict>
          </mc:Fallback>
        </mc:AlternateContent>
      </w:r>
    </w:p>
    <w:p w:rsidR="006F780B" w:rsidRDefault="006F780B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</w:p>
    <w:p w:rsidR="006F780B" w:rsidRDefault="006F780B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</w:p>
    <w:p w:rsidR="0071479E" w:rsidRDefault="0071479E" w:rsidP="006F780B">
      <w:pPr>
        <w:spacing w:line="240" w:lineRule="auto"/>
        <w:ind w:right="720" w:firstLine="720"/>
        <w:jc w:val="center"/>
        <w:rPr>
          <w:b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6F780B" w:rsidRPr="00BD7761" w:rsidRDefault="006F780B" w:rsidP="006F780B">
      <w:pPr>
        <w:spacing w:line="240" w:lineRule="auto"/>
        <w:ind w:right="720" w:firstLine="720"/>
        <w:jc w:val="center"/>
        <w:rPr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  <w:r w:rsidRPr="00BD7761">
        <w:rPr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Uncles and Aunts</w:t>
      </w:r>
    </w:p>
    <w:p w:rsidR="006F780B" w:rsidRPr="00BD7761" w:rsidRDefault="006F780B" w:rsidP="006F780B">
      <w:pPr>
        <w:spacing w:line="240" w:lineRule="auto"/>
        <w:ind w:right="720" w:firstLine="720"/>
        <w:jc w:val="center"/>
        <w:rPr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  <w:r w:rsidRPr="00BD7761">
        <w:rPr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Came for the Dance.</w:t>
      </w:r>
    </w:p>
    <w:p w:rsidR="0071479E" w:rsidRPr="006F780B" w:rsidRDefault="0071479E" w:rsidP="006F780B">
      <w:pPr>
        <w:spacing w:line="240" w:lineRule="auto"/>
        <w:ind w:right="720" w:firstLine="720"/>
        <w:jc w:val="center"/>
        <w:rPr>
          <w:b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6F780B" w:rsidRDefault="0071479E" w:rsidP="006F780B">
      <w:pPr>
        <w:tabs>
          <w:tab w:val="left" w:pos="2205"/>
          <w:tab w:val="center" w:pos="4824"/>
        </w:tabs>
        <w:ind w:right="720"/>
        <w:jc w:val="left"/>
        <w:rPr>
          <w:noProof/>
          <w:color w:val="0000FF"/>
        </w:rPr>
      </w:pP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15D7797" wp14:editId="09C1B21A">
                <wp:simplePos x="0" y="0"/>
                <wp:positionH relativeFrom="margin">
                  <wp:posOffset>3716655</wp:posOffset>
                </wp:positionH>
                <wp:positionV relativeFrom="paragraph">
                  <wp:posOffset>398145</wp:posOffset>
                </wp:positionV>
                <wp:extent cx="2428875" cy="1981200"/>
                <wp:effectExtent l="0" t="0" r="28575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198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479E" w:rsidRDefault="0071479E">
                            <w:r>
                              <w:rPr>
                                <w:noProof/>
                                <w:color w:val="0000FF"/>
                              </w:rPr>
                              <w:drawing>
                                <wp:inline distT="0" distB="0" distL="0" distR="0" wp14:anchorId="26328E96" wp14:editId="7C94DC77">
                                  <wp:extent cx="1896745" cy="1896745"/>
                                  <wp:effectExtent l="0" t="0" r="8255" b="8255"/>
                                  <wp:docPr id="690" name="Picture 690" descr="http://2.bp.blogspot.com/-Wjh3xhcNz4Y/Ta1HqhBNhAI/AAAAAAAAAcw/tAaFtb4BhVY/s1600/Aunts+and+uncles.jpg">
                                    <a:hlinkClick xmlns:a="http://schemas.openxmlformats.org/drawingml/2006/main" r:id="rId15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rc_mi" descr="http://2.bp.blogspot.com/-Wjh3xhcNz4Y/Ta1HqhBNhAI/AAAAAAAAAcw/tAaFtb4BhVY/s1600/Aunts+and+uncles.jpg">
                                            <a:hlinkClick r:id="rId15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6745" cy="18967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D7797" id="Text Box 10" o:spid="_x0000_s1039" type="#_x0000_t202" style="position:absolute;left:0;text-align:left;margin-left:292.65pt;margin-top:31.35pt;width:191.25pt;height:156pt;z-index:25196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" fillcolor="white [3201]" strokeweight=".5pt">
                <v:textbox>
                  <w:txbxContent>
                    <w:p w:rsidR="0071479E" w:rsidRDefault="0071479E">
                      <w:r>
                        <w:rPr>
                          <w:noProof/>
                          <w:color w:val="0000FF"/>
                        </w:rPr>
                        <w:drawing>
                          <wp:inline distT="0" distB="0" distL="0" distR="0" wp14:anchorId="26328E96" wp14:editId="7C94DC77">
                            <wp:extent cx="1896745" cy="1896745"/>
                            <wp:effectExtent l="0" t="0" r="8255" b="8255"/>
                            <wp:docPr id="690" name="Picture 690" descr="http://2.bp.blogspot.com/-Wjh3xhcNz4Y/Ta1HqhBNhAI/AAAAAAAAAcw/tAaFtb4BhVY/s1600/Aunts+and+uncles.jpg">
                              <a:hlinkClick xmlns:a="http://schemas.openxmlformats.org/drawingml/2006/main" r:id="rId15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rc_mi" descr="http://2.bp.blogspot.com/-Wjh3xhcNz4Y/Ta1HqhBNhAI/AAAAAAAAAcw/tAaFtb4BhVY/s1600/Aunts+and+uncles.jpg">
                                      <a:hlinkClick r:id="rId15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96745" cy="18967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780B" w:rsidRPr="006F780B">
        <w:rPr>
          <w:noProof/>
          <w:color w:val="0000FF"/>
        </w:rPr>
        <w:t xml:space="preserve"> </w:t>
      </w:r>
      <w:r w:rsidRPr="00BD7761">
        <w:rPr>
          <w:b/>
          <w:noProof/>
          <w:color w:val="0000FF"/>
        </w:rPr>
        <w:drawing>
          <wp:inline distT="0" distB="0" distL="0" distR="0" wp14:anchorId="66DA458B" wp14:editId="5EAAC4E1">
            <wp:extent cx="2495550" cy="2762250"/>
            <wp:effectExtent l="0" t="0" r="0" b="0"/>
            <wp:docPr id="689" name="Picture 689" descr="http://rlv.zcache.com/crazy_aunt_greeting_card-rc5148b838af14b0a9343448a5176ccfe_xvuak_8byvr_324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rlv.zcache.com/crazy_aunt_greeting_card-rc5148b838af14b0a9343448a5176ccfe_xvuak_8byvr_324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011" cy="27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3D9" w:rsidRDefault="00CE33D9" w:rsidP="00CE33D9">
      <w:pPr>
        <w:ind w:right="720" w:firstLine="720"/>
        <w:rPr>
          <w:color w:val="0070C0"/>
          <w:sz w:val="52"/>
          <w:szCs w:val="52"/>
        </w:rPr>
      </w:pPr>
    </w:p>
    <w:p w:rsidR="00CE33D9" w:rsidRPr="00CE33D9" w:rsidRDefault="007C5047" w:rsidP="00CE33D9">
      <w:pPr>
        <w:spacing w:line="240" w:lineRule="auto"/>
        <w:ind w:right="720" w:firstLine="720"/>
        <w:jc w:val="center"/>
        <w:rPr>
          <w:b/>
          <w:outline/>
          <w:color w:val="FF000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noProof/>
          <w:color w:val="0070C0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10328B01" wp14:editId="7E0B6786">
                <wp:simplePos x="0" y="0"/>
                <wp:positionH relativeFrom="page">
                  <wp:posOffset>1095375</wp:posOffset>
                </wp:positionH>
                <wp:positionV relativeFrom="paragraph">
                  <wp:posOffset>78105</wp:posOffset>
                </wp:positionV>
                <wp:extent cx="6134100" cy="1876425"/>
                <wp:effectExtent l="0" t="0" r="0" b="952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4100" cy="187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5047" w:rsidRPr="00CE33D9" w:rsidRDefault="007C5047" w:rsidP="00BD7761">
                            <w:pPr>
                              <w:shd w:val="clear" w:color="auto" w:fill="FFFF00"/>
                              <w:spacing w:line="240" w:lineRule="auto"/>
                              <w:ind w:right="720" w:firstLine="720"/>
                              <w:jc w:val="center"/>
                              <w:rPr>
                                <w:b/>
                                <w:outline/>
                                <w:color w:val="FF0000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CE33D9">
                              <w:rPr>
                                <w:b/>
                                <w:outline/>
                                <w:color w:val="FF0000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Rocco would get no peace</w:t>
                            </w:r>
                          </w:p>
                          <w:p w:rsidR="007C5047" w:rsidRPr="00CE33D9" w:rsidRDefault="007C5047" w:rsidP="00BD7761">
                            <w:pPr>
                              <w:shd w:val="clear" w:color="auto" w:fill="FFFF00"/>
                              <w:spacing w:line="240" w:lineRule="auto"/>
                              <w:ind w:right="720" w:firstLine="720"/>
                              <w:jc w:val="center"/>
                              <w:rPr>
                                <w:b/>
                                <w:outline/>
                                <w:color w:val="FF0000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CE33D9">
                              <w:rPr>
                                <w:b/>
                                <w:outline/>
                                <w:color w:val="FF0000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Playing with a nephew or n</w:t>
                            </w:r>
                            <w:r w:rsidR="00BD7761">
                              <w:rPr>
                                <w:b/>
                                <w:outline/>
                                <w:color w:val="FF0000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ie</w:t>
                            </w:r>
                            <w:r w:rsidRPr="00CE33D9">
                              <w:rPr>
                                <w:b/>
                                <w:outline/>
                                <w:color w:val="FF0000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ce.</w:t>
                            </w:r>
                          </w:p>
                          <w:p w:rsidR="007C5047" w:rsidRDefault="007C5047" w:rsidP="00BD7761">
                            <w:pPr>
                              <w:shd w:val="clear" w:color="auto" w:fill="FFFF0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328B01" id="Text Box 17" o:spid="_x0000_s1040" type="#_x0000_t202" style="position:absolute;left:0;text-align:left;margin-left:86.25pt;margin-top:6.15pt;width:483pt;height:147.75pt;z-index:251967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" fillcolor="white [3201]" stroked="f" strokeweight=".5pt">
                <v:textbox>
                  <w:txbxContent>
                    <w:p w:rsidR="007C5047" w:rsidRPr="00CE33D9" w:rsidRDefault="007C5047" w:rsidP="00BD7761">
                      <w:pPr>
                        <w:shd w:val="clear" w:color="auto" w:fill="FFFF00"/>
                        <w:spacing w:line="240" w:lineRule="auto"/>
                        <w:ind w:right="720" w:firstLine="720"/>
                        <w:jc w:val="center"/>
                        <w:rPr>
                          <w:b/>
                          <w:outline/>
                          <w:color w:val="FF0000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CE33D9">
                        <w:rPr>
                          <w:b/>
                          <w:outline/>
                          <w:color w:val="FF0000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Rocco would get no peace</w:t>
                      </w:r>
                    </w:p>
                    <w:p w:rsidR="007C5047" w:rsidRPr="00CE33D9" w:rsidRDefault="007C5047" w:rsidP="00BD7761">
                      <w:pPr>
                        <w:shd w:val="clear" w:color="auto" w:fill="FFFF00"/>
                        <w:spacing w:line="240" w:lineRule="auto"/>
                        <w:ind w:right="720" w:firstLine="720"/>
                        <w:jc w:val="center"/>
                        <w:rPr>
                          <w:b/>
                          <w:outline/>
                          <w:color w:val="FF0000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CE33D9">
                        <w:rPr>
                          <w:b/>
                          <w:outline/>
                          <w:color w:val="FF0000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Playing with a nephew or n</w:t>
                      </w:r>
                      <w:r w:rsidR="00BD7761">
                        <w:rPr>
                          <w:b/>
                          <w:outline/>
                          <w:color w:val="FF0000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ie</w:t>
                      </w:r>
                      <w:r w:rsidRPr="00CE33D9">
                        <w:rPr>
                          <w:b/>
                          <w:outline/>
                          <w:color w:val="FF0000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ce.</w:t>
                      </w:r>
                    </w:p>
                    <w:p w:rsidR="007C5047" w:rsidRDefault="007C5047" w:rsidP="00BD7761">
                      <w:pPr>
                        <w:shd w:val="clear" w:color="auto" w:fill="FFFF0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E33D9" w:rsidRDefault="00CE33D9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</w:p>
    <w:p w:rsidR="00CE33D9" w:rsidRDefault="006F780B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  <w:r>
        <w:rPr>
          <w:b/>
          <w:color w:val="FF0000"/>
          <w:sz w:val="72"/>
          <w:szCs w:val="72"/>
        </w:rPr>
        <w:tab/>
      </w:r>
    </w:p>
    <w:p w:rsidR="00CE33D9" w:rsidRDefault="00CE33D9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</w:p>
    <w:p w:rsidR="00CE33D9" w:rsidRDefault="00CE33D9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</w:p>
    <w:p w:rsidR="00CE33D9" w:rsidRDefault="007C5047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  <w:r>
        <w:rPr>
          <w:b/>
          <w:noProof/>
          <w:color w:val="0070C0"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1563A77" wp14:editId="540DC6D7">
                <wp:simplePos x="0" y="0"/>
                <wp:positionH relativeFrom="margin">
                  <wp:posOffset>523875</wp:posOffset>
                </wp:positionH>
                <wp:positionV relativeFrom="paragraph">
                  <wp:posOffset>595630</wp:posOffset>
                </wp:positionV>
                <wp:extent cx="6248400" cy="3257550"/>
                <wp:effectExtent l="0" t="0" r="0" b="0"/>
                <wp:wrapNone/>
                <wp:docPr id="39" name="Text 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0" cy="3257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33D9" w:rsidRDefault="00CE33D9" w:rsidP="00CE33D9">
                            <w:pPr>
                              <w:spacing w:line="240" w:lineRule="auto"/>
                              <w:jc w:val="center"/>
                              <w:rPr>
                                <w:color w:val="FF0000"/>
                                <w:sz w:val="144"/>
                                <w:szCs w:val="144"/>
                              </w:rPr>
                            </w:pPr>
                            <w:r w:rsidRPr="00A06D08">
                              <w:rPr>
                                <w:b/>
                                <w:color w:val="FF0000"/>
                                <w:sz w:val="144"/>
                                <w:szCs w:val="144"/>
                              </w:rPr>
                              <w:t xml:space="preserve">“Brothers and </w:t>
                            </w:r>
                            <w:r>
                              <w:rPr>
                                <w:b/>
                                <w:color w:val="FF0000"/>
                                <w:sz w:val="144"/>
                                <w:szCs w:val="144"/>
                              </w:rPr>
                              <w:t>s</w:t>
                            </w:r>
                            <w:r w:rsidRPr="00A06D08">
                              <w:rPr>
                                <w:b/>
                                <w:color w:val="FF0000"/>
                                <w:sz w:val="144"/>
                                <w:szCs w:val="144"/>
                              </w:rPr>
                              <w:t xml:space="preserve">isters </w:t>
                            </w:r>
                            <w:r>
                              <w:rPr>
                                <w:b/>
                                <w:color w:val="FF0000"/>
                                <w:sz w:val="144"/>
                                <w:szCs w:val="144"/>
                              </w:rPr>
                              <w:t>are w</w:t>
                            </w:r>
                            <w:r w:rsidRPr="00A06D08">
                              <w:rPr>
                                <w:b/>
                                <w:color w:val="FF0000"/>
                                <w:sz w:val="144"/>
                                <w:szCs w:val="144"/>
                              </w:rPr>
                              <w:t>ell wishers.</w:t>
                            </w:r>
                            <w:r>
                              <w:rPr>
                                <w:b/>
                                <w:color w:val="FF0000"/>
                                <w:sz w:val="144"/>
                                <w:szCs w:val="144"/>
                              </w:rPr>
                              <w:t>”</w:t>
                            </w:r>
                            <w:r>
                              <w:rPr>
                                <w:color w:val="FF0000"/>
                                <w:sz w:val="144"/>
                                <w:szCs w:val="144"/>
                              </w:rPr>
                              <w:t xml:space="preserve"> ut……What if ??”</w:t>
                            </w:r>
                          </w:p>
                          <w:p w:rsidR="00CE33D9" w:rsidRPr="0047558D" w:rsidRDefault="00CE33D9" w:rsidP="00CE33D9">
                            <w:pPr>
                              <w:spacing w:line="240" w:lineRule="auto"/>
                              <w:jc w:val="center"/>
                              <w:rPr>
                                <w:color w:val="FF0000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color w:val="FF0000"/>
                                <w:sz w:val="144"/>
                                <w:szCs w:val="144"/>
                              </w:rPr>
                              <w:t>Mother said.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563A77" id="Text Box 138" o:spid="_x0000_s1041" type="#_x0000_t202" style="position:absolute;left:0;text-align:left;margin-left:41.25pt;margin-top:46.9pt;width:492pt;height:256.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" stroked="f">
                <v:textbox>
                  <w:txbxContent>
                    <w:p w:rsidR="00CE33D9" w:rsidRDefault="00CE33D9" w:rsidP="00CE33D9">
                      <w:pPr>
                        <w:spacing w:line="240" w:lineRule="auto"/>
                        <w:jc w:val="center"/>
                        <w:rPr>
                          <w:color w:val="FF0000"/>
                          <w:sz w:val="144"/>
                          <w:szCs w:val="144"/>
                        </w:rPr>
                      </w:pPr>
                      <w:r w:rsidRPr="00A06D08">
                        <w:rPr>
                          <w:b/>
                          <w:color w:val="FF0000"/>
                          <w:sz w:val="144"/>
                          <w:szCs w:val="144"/>
                        </w:rPr>
                        <w:t xml:space="preserve">“Brothers and </w:t>
                      </w:r>
                      <w:r>
                        <w:rPr>
                          <w:b/>
                          <w:color w:val="FF0000"/>
                          <w:sz w:val="144"/>
                          <w:szCs w:val="144"/>
                        </w:rPr>
                        <w:t>s</w:t>
                      </w:r>
                      <w:r w:rsidRPr="00A06D08">
                        <w:rPr>
                          <w:b/>
                          <w:color w:val="FF0000"/>
                          <w:sz w:val="144"/>
                          <w:szCs w:val="144"/>
                        </w:rPr>
                        <w:t xml:space="preserve">isters </w:t>
                      </w:r>
                      <w:r>
                        <w:rPr>
                          <w:b/>
                          <w:color w:val="FF0000"/>
                          <w:sz w:val="144"/>
                          <w:szCs w:val="144"/>
                        </w:rPr>
                        <w:t>are w</w:t>
                      </w:r>
                      <w:r w:rsidRPr="00A06D08">
                        <w:rPr>
                          <w:b/>
                          <w:color w:val="FF0000"/>
                          <w:sz w:val="144"/>
                          <w:szCs w:val="144"/>
                        </w:rPr>
                        <w:t>ell wishers.</w:t>
                      </w:r>
                      <w:r>
                        <w:rPr>
                          <w:b/>
                          <w:color w:val="FF0000"/>
                          <w:sz w:val="144"/>
                          <w:szCs w:val="144"/>
                        </w:rPr>
                        <w:t>”</w:t>
                      </w:r>
                      <w:r>
                        <w:rPr>
                          <w:color w:val="FF0000"/>
                          <w:sz w:val="144"/>
                          <w:szCs w:val="144"/>
                        </w:rPr>
                        <w:t xml:space="preserve"> ut……What if ??”</w:t>
                      </w:r>
                    </w:p>
                    <w:p w:rsidR="00CE33D9" w:rsidRPr="0047558D" w:rsidRDefault="00CE33D9" w:rsidP="00CE33D9">
                      <w:pPr>
                        <w:spacing w:line="240" w:lineRule="auto"/>
                        <w:jc w:val="center"/>
                        <w:rPr>
                          <w:color w:val="FF0000"/>
                          <w:sz w:val="144"/>
                          <w:szCs w:val="144"/>
                        </w:rPr>
                      </w:pPr>
                      <w:r>
                        <w:rPr>
                          <w:color w:val="FF0000"/>
                          <w:sz w:val="144"/>
                          <w:szCs w:val="144"/>
                        </w:rPr>
                        <w:t>Mother said.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color w:val="0070C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646ED2A1" wp14:editId="0A9343E2">
                <wp:simplePos x="0" y="0"/>
                <wp:positionH relativeFrom="column">
                  <wp:posOffset>2247900</wp:posOffset>
                </wp:positionH>
                <wp:positionV relativeFrom="paragraph">
                  <wp:posOffset>-147320</wp:posOffset>
                </wp:positionV>
                <wp:extent cx="3419475" cy="381000"/>
                <wp:effectExtent l="0" t="0" r="28575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33D9" w:rsidRDefault="00CE33D9" w:rsidP="00CE33D9">
                            <w:r>
                              <w:t>Edit to include brothers and or sisters or none.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ED2A1" id="Text Box 24" o:spid="_x0000_s1042" type="#_x0000_t202" style="position:absolute;left:0;text-align:left;margin-left:177pt;margin-top:-11.6pt;width:269.25pt;height:30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" fillcolor="white [3201]" strokeweight=".5pt">
                <v:textbox>
                  <w:txbxContent>
                    <w:p w:rsidR="00CE33D9" w:rsidRDefault="00CE33D9" w:rsidP="00CE33D9">
                      <w:r>
                        <w:t>Edit to include brothers and or sisters or none.</w:t>
                      </w:r>
                    </w:p>
                  </w:txbxContent>
                </v:textbox>
              </v:shape>
            </w:pict>
          </mc:Fallback>
        </mc:AlternateContent>
      </w:r>
    </w:p>
    <w:p w:rsidR="00CE33D9" w:rsidRDefault="00CE33D9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</w:p>
    <w:p w:rsidR="00CE33D9" w:rsidRDefault="00CE33D9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</w:p>
    <w:p w:rsidR="007C5047" w:rsidRDefault="007C5047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</w:p>
    <w:p w:rsidR="007C5047" w:rsidRDefault="007C5047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</w:p>
    <w:p w:rsidR="007C5047" w:rsidRDefault="007C5047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</w:p>
    <w:p w:rsidR="007C5047" w:rsidRDefault="007C5047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</w:p>
    <w:p w:rsidR="00CE33D9" w:rsidRDefault="00CE33D9" w:rsidP="006F780B">
      <w:pPr>
        <w:tabs>
          <w:tab w:val="left" w:pos="2205"/>
          <w:tab w:val="center" w:pos="4824"/>
        </w:tabs>
        <w:ind w:right="720"/>
        <w:jc w:val="left"/>
        <w:rPr>
          <w:b/>
          <w:color w:val="FF0000"/>
          <w:sz w:val="72"/>
          <w:szCs w:val="72"/>
        </w:rPr>
      </w:pPr>
      <w:r>
        <w:rPr>
          <w:noProof/>
        </w:rPr>
        <w:drawing>
          <wp:inline distT="0" distB="0" distL="0" distR="0" wp14:anchorId="1E4132DF" wp14:editId="46495F1E">
            <wp:extent cx="6355080" cy="4237990"/>
            <wp:effectExtent l="0" t="0" r="7620" b="0"/>
            <wp:docPr id="469" name="Picture 469" descr="https://pixabay.com/static/uploads/photo/2016/03/12/21/05/brother-1252774_960_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xabay.com/static/uploads/photo/2016/03/12/21/05/brother-1252774_960_72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B77" w:rsidRPr="00C261AF" w:rsidRDefault="00691769" w:rsidP="00E11169">
      <w:pPr>
        <w:ind w:right="720"/>
        <w:jc w:val="center"/>
        <w:rPr>
          <w:b/>
        </w:rPr>
      </w:pPr>
      <w:r>
        <w:rPr>
          <w:b/>
        </w:rPr>
        <w:lastRenderedPageBreak/>
        <w:t xml:space="preserve"> </w:t>
      </w:r>
    </w:p>
    <w:p w:rsidR="00A06D08" w:rsidRPr="003104B1" w:rsidRDefault="003104B1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3104B1">
        <w:rPr>
          <w:b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Rocco </w:t>
      </w:r>
      <w:r w:rsidR="00273D0A">
        <w:rPr>
          <w:b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 xml:space="preserve">Even </w:t>
      </w:r>
      <w:r w:rsidRPr="003104B1">
        <w:rPr>
          <w:b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Met</w:t>
      </w:r>
    </w:p>
    <w:p w:rsidR="003104B1" w:rsidRPr="003104B1" w:rsidRDefault="003104B1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3104B1">
        <w:rPr>
          <w:b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The Family Pet</w:t>
      </w:r>
    </w:p>
    <w:p w:rsidR="00A06D08" w:rsidRDefault="003104B1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color w:val="0000FF"/>
        </w:rPr>
        <w:drawing>
          <wp:inline distT="0" distB="0" distL="0" distR="0" wp14:anchorId="7C9AF932" wp14:editId="6056F65D">
            <wp:extent cx="5875707" cy="3581400"/>
            <wp:effectExtent l="0" t="0" r="0" b="0"/>
            <wp:docPr id="677" name="Picture 677" descr="http://animaliaz-life.com/data_images/dog/dog6.jp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animaliaz-life.com/data_images/dog/dog6.jp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559" cy="361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D08" w:rsidRDefault="00A06D08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104B1" w:rsidRDefault="00BD7761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noProof/>
          <w:color w:val="FFFFFF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356CE254" wp14:editId="2D336DF5">
                <wp:simplePos x="0" y="0"/>
                <wp:positionH relativeFrom="page">
                  <wp:align>center</wp:align>
                </wp:positionH>
                <wp:positionV relativeFrom="paragraph">
                  <wp:posOffset>100330</wp:posOffset>
                </wp:positionV>
                <wp:extent cx="3371850" cy="428625"/>
                <wp:effectExtent l="0" t="0" r="19050" b="28575"/>
                <wp:wrapNone/>
                <wp:docPr id="683" name="Text Box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04B1" w:rsidRDefault="00BD7761">
                            <w:r>
                              <w:t xml:space="preserve">If no pet skip page and move text below to next page. </w:t>
                            </w:r>
                            <w:r w:rsidR="003104B1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CE254" id="Text Box 683" o:spid="_x0000_s1043" type="#_x0000_t202" style="position:absolute;left:0;text-align:left;margin-left:0;margin-top:7.9pt;width:265.5pt;height:33.75pt;z-index:2519511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" fillcolor="white [3201]" strokeweight=".5pt">
                <v:textbox>
                  <w:txbxContent>
                    <w:p w:rsidR="003104B1" w:rsidRDefault="00BD7761">
                      <w:r>
                        <w:t xml:space="preserve">If no pet skip page and move text below to next page. </w:t>
                      </w:r>
                      <w:r w:rsidR="003104B1"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3104B1" w:rsidRDefault="003104B1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44381D" w:rsidRPr="002F3792" w:rsidRDefault="00F37A92" w:rsidP="00F878B3">
      <w:pPr>
        <w:spacing w:line="240" w:lineRule="auto"/>
        <w:ind w:right="720" w:firstLine="720"/>
        <w:jc w:val="center"/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Everyone said, “</w:t>
      </w:r>
      <w:r w:rsidR="0044381D"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Rocco </w:t>
      </w:r>
      <w:r w:rsidR="003104B1"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is</w:t>
      </w:r>
      <w:r w:rsidR="0044381D"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a keeper</w:t>
      </w:r>
      <w:r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”</w:t>
      </w:r>
      <w:r w:rsidR="0044381D"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and </w:t>
      </w:r>
      <w:r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what </w:t>
      </w:r>
      <w:r w:rsidR="0044381D"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a great sleeper</w:t>
      </w:r>
      <w:r w:rsidR="003104B1"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.</w:t>
      </w:r>
    </w:p>
    <w:p w:rsidR="0044381D" w:rsidRDefault="0044381D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8E51DA" w:rsidRPr="002F3792" w:rsidRDefault="008E51DA" w:rsidP="00F878B3">
      <w:pPr>
        <w:spacing w:line="240" w:lineRule="auto"/>
        <w:ind w:right="720" w:firstLine="720"/>
        <w:jc w:val="center"/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F37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And </w:t>
      </w:r>
      <w:r w:rsidR="00CE33D9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“</w:t>
      </w:r>
      <w:r w:rsidRPr="002F37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me oh my</w:t>
      </w:r>
    </w:p>
    <w:p w:rsidR="008E51DA" w:rsidRPr="002F3792" w:rsidRDefault="002F3792" w:rsidP="00F878B3">
      <w:pPr>
        <w:spacing w:line="240" w:lineRule="auto"/>
        <w:ind w:right="720" w:firstLine="720"/>
        <w:jc w:val="center"/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How t</w:t>
      </w:r>
      <w:r w:rsidR="008E51DA" w:rsidRPr="002F37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hat boy can cry!</w:t>
      </w:r>
      <w:r w:rsidR="00CE33D9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”</w:t>
      </w:r>
    </w:p>
    <w:p w:rsidR="008E51DA" w:rsidRDefault="008E51DA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8E51DA" w:rsidRDefault="008E51DA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color w:val="0000FF"/>
        </w:rPr>
        <w:drawing>
          <wp:inline distT="0" distB="0" distL="0" distR="0">
            <wp:extent cx="4476750" cy="4476750"/>
            <wp:effectExtent l="0" t="0" r="0" b="0"/>
            <wp:docPr id="698" name="Picture 698" descr="https://s-media-cache-ak0.pinimg.com/736x/5a/eb/9a/5aeb9af3aa451a6055adb38046a651f4.jp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s://s-media-cache-ak0.pinimg.com/736x/5a/eb/9a/5aeb9af3aa451a6055adb38046a651f4.jp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1DA" w:rsidRDefault="008E51DA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2F3792" w:rsidRPr="007C5047" w:rsidRDefault="008E51DA" w:rsidP="00F878B3">
      <w:pPr>
        <w:spacing w:line="240" w:lineRule="auto"/>
        <w:ind w:right="720" w:firstLine="720"/>
        <w:jc w:val="center"/>
        <w:rPr>
          <w:rFonts w:ascii="Aharoni" w:hAnsi="Aharoni" w:cs="Aharoni"/>
          <w:b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  <w:r w:rsidRPr="007C5047">
        <w:rPr>
          <w:rFonts w:ascii="Aharoni" w:hAnsi="Aharoni" w:cs="Aharoni"/>
          <w:b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Some</w:t>
      </w:r>
      <w:r w:rsidR="002F3792" w:rsidRPr="007C5047">
        <w:rPr>
          <w:rFonts w:ascii="Aharoni" w:hAnsi="Aharoni" w:cs="Aharoni"/>
          <w:b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times no one knew why.</w:t>
      </w:r>
    </w:p>
    <w:p w:rsidR="002F3792" w:rsidRPr="002F3792" w:rsidRDefault="002F3792" w:rsidP="00F878B3">
      <w:pPr>
        <w:spacing w:line="240" w:lineRule="auto"/>
        <w:ind w:right="720" w:firstLine="720"/>
        <w:jc w:val="center"/>
        <w:rPr>
          <w:rFonts w:ascii="Aharoni" w:hAnsi="Aharoni" w:cs="Aharoni"/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2F3792" w:rsidRDefault="002F3792" w:rsidP="002F3792">
      <w:pPr>
        <w:spacing w:line="240" w:lineRule="auto"/>
        <w:ind w:right="720" w:firstLine="720"/>
        <w:jc w:val="center"/>
        <w:rPr>
          <w:b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F3792">
        <w:rPr>
          <w:b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Often he was in the mood for food.</w:t>
      </w:r>
    </w:p>
    <w:p w:rsidR="002F3792" w:rsidRPr="002F3792" w:rsidRDefault="002F3792" w:rsidP="002F3792">
      <w:pPr>
        <w:spacing w:line="240" w:lineRule="auto"/>
        <w:ind w:right="720" w:firstLine="720"/>
        <w:jc w:val="center"/>
        <w:rPr>
          <w:b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F3792" w:rsidRDefault="002F3792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color w:val="0000FF"/>
        </w:rPr>
        <w:drawing>
          <wp:inline distT="0" distB="0" distL="0" distR="0">
            <wp:extent cx="2438400" cy="2438400"/>
            <wp:effectExtent l="0" t="0" r="0" b="0"/>
            <wp:docPr id="699" name="Picture 699" descr="http://pix.iemoji.com/images/emoji/apple/ios-9/256/baby-bottle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pix.iemoji.com/images/emoji/apple/ios-9/256/baby-bottle.pn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792" w:rsidRDefault="002F3792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2F3792" w:rsidRPr="002F3792" w:rsidRDefault="002F3792" w:rsidP="00F878B3">
      <w:pPr>
        <w:spacing w:line="240" w:lineRule="auto"/>
        <w:ind w:right="720" w:firstLine="720"/>
        <w:jc w:val="center"/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One minute he would chirp</w:t>
      </w:r>
    </w:p>
    <w:p w:rsidR="002F3792" w:rsidRPr="002F3792" w:rsidRDefault="002F3792" w:rsidP="00F878B3">
      <w:pPr>
        <w:spacing w:line="240" w:lineRule="auto"/>
        <w:ind w:right="720" w:firstLine="720"/>
        <w:jc w:val="center"/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The next, burp. Later he would slurp.</w:t>
      </w:r>
    </w:p>
    <w:p w:rsidR="0044381D" w:rsidRPr="002F3792" w:rsidRDefault="0044381D" w:rsidP="00F878B3">
      <w:pPr>
        <w:spacing w:line="240" w:lineRule="auto"/>
        <w:ind w:right="720" w:firstLine="720"/>
        <w:jc w:val="center"/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He </w:t>
      </w:r>
      <w:r w:rsidR="002F3792"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wasn’t </w:t>
      </w:r>
      <w:r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very neat when it</w:t>
      </w:r>
      <w:r w:rsidR="002F3792"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was </w:t>
      </w:r>
      <w:r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time to eat</w:t>
      </w:r>
      <w:r w:rsidR="003104B1" w:rsidRPr="002F3792">
        <w:rPr>
          <w:b/>
          <w:outline/>
          <w:color w:val="8064A2" w:themeColor="accent4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.</w:t>
      </w:r>
    </w:p>
    <w:p w:rsidR="004E1220" w:rsidRDefault="002F3792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</w:p>
    <w:p w:rsidR="004E1220" w:rsidRDefault="004E1220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44381D" w:rsidRPr="001B2C49" w:rsidRDefault="001B2C49" w:rsidP="00F878B3">
      <w:pPr>
        <w:spacing w:line="240" w:lineRule="auto"/>
        <w:ind w:right="720" w:firstLine="720"/>
        <w:jc w:val="center"/>
        <w:rPr>
          <w:b/>
          <w:outline/>
          <w:color w:val="262626" w:themeColor="text1" w:themeTint="D9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1B2C49">
        <w:rPr>
          <w:b/>
          <w:outline/>
          <w:color w:val="262626" w:themeColor="text1" w:themeTint="D9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lastRenderedPageBreak/>
        <w:t xml:space="preserve">The family </w:t>
      </w:r>
      <w:r w:rsidR="008E51DA" w:rsidRPr="001B2C49">
        <w:rPr>
          <w:b/>
          <w:outline/>
          <w:color w:val="262626" w:themeColor="text1" w:themeTint="D9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understood why sometimes he didn’t smell so good.</w:t>
      </w:r>
    </w:p>
    <w:p w:rsidR="001B2C49" w:rsidRDefault="001B2C49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44381D" w:rsidRDefault="001B2C49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color w:val="0000FF"/>
        </w:rPr>
        <w:drawing>
          <wp:inline distT="0" distB="0" distL="0" distR="0" wp14:anchorId="6989631D" wp14:editId="56AC49E4">
            <wp:extent cx="6355080" cy="4228314"/>
            <wp:effectExtent l="0" t="0" r="7620" b="1270"/>
            <wp:docPr id="700" name="Picture 700" descr="http://www.itsmyhouse.net/wp-content/uploads/parser/bath-for-child-1.jp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itsmyhouse.net/wp-content/uploads/parser/bath-for-child-1.jp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422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C49" w:rsidRDefault="001B2C49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44381D" w:rsidRDefault="007C5047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noProof/>
          <w:color w:val="FFFFFF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E777062" wp14:editId="171F1D92">
                <wp:simplePos x="0" y="0"/>
                <wp:positionH relativeFrom="margin">
                  <wp:posOffset>666750</wp:posOffset>
                </wp:positionH>
                <wp:positionV relativeFrom="paragraph">
                  <wp:posOffset>31750</wp:posOffset>
                </wp:positionV>
                <wp:extent cx="5819775" cy="1800225"/>
                <wp:effectExtent l="0" t="0" r="9525" b="952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1800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5047" w:rsidRPr="00BD7761" w:rsidRDefault="007C5047" w:rsidP="00BD7761">
                            <w:pPr>
                              <w:shd w:val="clear" w:color="auto" w:fill="F2F2F2" w:themeFill="background1" w:themeFillShade="F2"/>
                              <w:spacing w:line="240" w:lineRule="auto"/>
                              <w:ind w:right="720" w:firstLine="720"/>
                              <w:jc w:val="center"/>
                              <w:rPr>
                                <w:b/>
                                <w:i/>
                                <w:outline/>
                                <w:color w:val="FF0000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BD7761">
                              <w:rPr>
                                <w:b/>
                                <w:i/>
                                <w:outline/>
                                <w:color w:val="FF0000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But after the bath it was hard to beat that smell so sweet.</w:t>
                            </w:r>
                          </w:p>
                          <w:p w:rsidR="007C5047" w:rsidRPr="00BD7761" w:rsidRDefault="007C5047" w:rsidP="00BD7761">
                            <w:pPr>
                              <w:shd w:val="clear" w:color="auto" w:fill="F2F2F2" w:themeFill="background1" w:themeFillShade="F2"/>
                              <w:rPr>
                                <w:b/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77062" id="Text Box 18" o:spid="_x0000_s1044" type="#_x0000_t202" style="position:absolute;left:0;text-align:left;margin-left:52.5pt;margin-top:2.5pt;width:458.25pt;height:141.75pt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" fillcolor="white [3201]" stroked="f" strokeweight=".5pt">
                <v:textbox>
                  <w:txbxContent>
                    <w:p w:rsidR="007C5047" w:rsidRPr="00BD7761" w:rsidRDefault="007C5047" w:rsidP="00BD7761">
                      <w:pPr>
                        <w:shd w:val="clear" w:color="auto" w:fill="F2F2F2" w:themeFill="background1" w:themeFillShade="F2"/>
                        <w:spacing w:line="240" w:lineRule="auto"/>
                        <w:ind w:right="720" w:firstLine="720"/>
                        <w:jc w:val="center"/>
                        <w:rPr>
                          <w:b/>
                          <w:i/>
                          <w:outline/>
                          <w:color w:val="FF0000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BD7761">
                        <w:rPr>
                          <w:b/>
                          <w:i/>
                          <w:outline/>
                          <w:color w:val="FF0000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But after the bath it was hard to beat that smell so sweet.</w:t>
                      </w:r>
                    </w:p>
                    <w:p w:rsidR="007C5047" w:rsidRPr="00BD7761" w:rsidRDefault="007C5047" w:rsidP="00BD7761">
                      <w:pPr>
                        <w:shd w:val="clear" w:color="auto" w:fill="F2F2F2" w:themeFill="background1" w:themeFillShade="F2"/>
                        <w:rPr>
                          <w:b/>
                          <w:i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C5047" w:rsidRDefault="007C5047" w:rsidP="00F878B3">
      <w:pPr>
        <w:spacing w:line="240" w:lineRule="auto"/>
        <w:ind w:right="720" w:firstLine="720"/>
        <w:jc w:val="center"/>
        <w:rPr>
          <w:b/>
          <w:outline/>
          <w:color w:val="00B05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:rsidR="0044381D" w:rsidRPr="00F37A92" w:rsidRDefault="0044381D" w:rsidP="00F878B3">
      <w:pPr>
        <w:spacing w:line="240" w:lineRule="auto"/>
        <w:ind w:right="720" w:firstLine="720"/>
        <w:jc w:val="center"/>
        <w:rPr>
          <w:b/>
          <w:outline/>
          <w:color w:val="00B05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F37A92">
        <w:rPr>
          <w:b/>
          <w:outline/>
          <w:color w:val="00B05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lastRenderedPageBreak/>
        <w:t>Then Rocco began to coo and talk…although it would be some time before he would walk</w:t>
      </w:r>
      <w:r w:rsidR="003104B1" w:rsidRPr="00F37A92">
        <w:rPr>
          <w:b/>
          <w:outline/>
          <w:color w:val="00B05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.</w:t>
      </w:r>
    </w:p>
    <w:p w:rsidR="001B2C49" w:rsidRDefault="001B2C49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B2C49" w:rsidRPr="00F37A92" w:rsidRDefault="00F37A92" w:rsidP="00F878B3">
      <w:pPr>
        <w:spacing w:line="240" w:lineRule="auto"/>
        <w:ind w:right="720" w:firstLine="720"/>
        <w:jc w:val="center"/>
        <w:rPr>
          <w:outline/>
          <w:color w:val="FFFFF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37A92">
        <w:rPr>
          <w:outline/>
          <w:color w:val="FFFFF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Sounding l</w:t>
      </w:r>
      <w:r w:rsidR="001B2C49" w:rsidRPr="00F37A92">
        <w:rPr>
          <w:outline/>
          <w:color w:val="FFFFF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ike a little bird</w:t>
      </w:r>
    </w:p>
    <w:p w:rsidR="001B2C49" w:rsidRPr="00F37A92" w:rsidRDefault="001B2C49" w:rsidP="00F878B3">
      <w:pPr>
        <w:spacing w:line="240" w:lineRule="auto"/>
        <w:ind w:right="720" w:firstLine="720"/>
        <w:jc w:val="center"/>
        <w:rPr>
          <w:outline/>
          <w:color w:val="FFFFF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37A92">
        <w:rPr>
          <w:outline/>
          <w:color w:val="FFFFF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was his fir</w:t>
      </w:r>
      <w:r w:rsidR="00DA1FE9">
        <w:rPr>
          <w:outline/>
          <w:color w:val="FFFFF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</w:t>
      </w:r>
      <w:r w:rsidRPr="00F37A92">
        <w:rPr>
          <w:outline/>
          <w:color w:val="FFFFF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 word</w:t>
      </w:r>
    </w:p>
    <w:p w:rsidR="0044381D" w:rsidRDefault="007C5047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noProof/>
          <w:color w:val="FFFFFF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4457700</wp:posOffset>
                </wp:positionH>
                <wp:positionV relativeFrom="paragraph">
                  <wp:posOffset>75565</wp:posOffset>
                </wp:positionV>
                <wp:extent cx="1438275" cy="295275"/>
                <wp:effectExtent l="0" t="0" r="28575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5047" w:rsidRDefault="007C5047">
                            <w:r>
                              <w:t>Pick first 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45" type="#_x0000_t202" style="position:absolute;left:0;text-align:left;margin-left:351pt;margin-top:5.95pt;width:113.25pt;height:23.2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" fillcolor="white [3201]" strokeweight=".5pt">
                <v:textbox>
                  <w:txbxContent>
                    <w:p w:rsidR="007C5047" w:rsidRDefault="007C5047">
                      <w:r>
                        <w:t>Pick first word</w:t>
                      </w:r>
                    </w:p>
                  </w:txbxContent>
                </v:textbox>
              </v:shape>
            </w:pict>
          </mc:Fallback>
        </mc:AlternateContent>
      </w:r>
      <w:r w:rsidR="00F37A92">
        <w:rPr>
          <w:b/>
          <w:outline/>
          <w:noProof/>
          <w:color w:val="FFFFFF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A6C2C3A" wp14:editId="32E98C9B">
                <wp:simplePos x="0" y="0"/>
                <wp:positionH relativeFrom="column">
                  <wp:posOffset>133350</wp:posOffset>
                </wp:positionH>
                <wp:positionV relativeFrom="paragraph">
                  <wp:posOffset>357505</wp:posOffset>
                </wp:positionV>
                <wp:extent cx="3257550" cy="2571750"/>
                <wp:effectExtent l="0" t="0" r="1905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2571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7A92" w:rsidRDefault="00F37A92">
                            <w:r>
                              <w:rPr>
                                <w:noProof/>
                                <w:color w:val="0000FF"/>
                              </w:rPr>
                              <w:drawing>
                                <wp:inline distT="0" distB="0" distL="0" distR="0" wp14:anchorId="1D37D892" wp14:editId="027C1C7B">
                                  <wp:extent cx="3020259" cy="2333625"/>
                                  <wp:effectExtent l="0" t="0" r="8890" b="0"/>
                                  <wp:docPr id="2" name="Picture 2" descr="http://28oa9i1t08037ue3m1l0i861.wpengine.netdna-cdn.com/wp-content/uploads/2014/10/mdtanager.jpg">
                                    <a:hlinkClick xmlns:a="http://schemas.openxmlformats.org/drawingml/2006/main" r:id="rId28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rc_mi" descr="http://28oa9i1t08037ue3m1l0i861.wpengine.netdna-cdn.com/wp-content/uploads/2014/10/mdtanager.jpg">
                                            <a:hlinkClick r:id="rId28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24600" cy="23369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6C2C3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42" type="#_x0000_t202" style="position:absolute;left:0;text-align:left;margin-left:10.5pt;margin-top:28.15pt;width:256.5pt;height:202.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" fillcolor="white [3201]" strokeweight=".5pt">
                <v:textbox>
                  <w:txbxContent>
                    <w:p w:rsidR="00F37A92" w:rsidRDefault="00F37A92">
                      <w:r>
                        <w:rPr>
                          <w:noProof/>
                          <w:color w:val="0000FF"/>
                        </w:rPr>
                        <w:drawing>
                          <wp:inline distT="0" distB="0" distL="0" distR="0" wp14:anchorId="1D37D892" wp14:editId="027C1C7B">
                            <wp:extent cx="3020259" cy="2333625"/>
                            <wp:effectExtent l="0" t="0" r="8890" b="0"/>
                            <wp:docPr id="2" name="Picture 2" descr="http://28oa9i1t08037ue3m1l0i861.wpengine.netdna-cdn.com/wp-content/uploads/2014/10/mdtanager.jpg">
                              <a:hlinkClick xmlns:a="http://schemas.openxmlformats.org/drawingml/2006/main" r:id="rId32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rc_mi" descr="http://28oa9i1t08037ue3m1l0i861.wpengine.netdna-cdn.com/wp-content/uploads/2014/10/mdtanager.jpg">
                                      <a:hlinkClick r:id="rId32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24600" cy="23369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B2C49" w:rsidRDefault="00F37A92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color w:val="0070C0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585AD39A" wp14:editId="2F7490BD">
                <wp:simplePos x="0" y="0"/>
                <wp:positionH relativeFrom="column">
                  <wp:posOffset>4010024</wp:posOffset>
                </wp:positionH>
                <wp:positionV relativeFrom="paragraph">
                  <wp:posOffset>15240</wp:posOffset>
                </wp:positionV>
                <wp:extent cx="2676525" cy="2400300"/>
                <wp:effectExtent l="742950" t="19050" r="47625" b="38100"/>
                <wp:wrapNone/>
                <wp:docPr id="695" name="Oval Callout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2400300"/>
                        </a:xfrm>
                        <a:prstGeom prst="wedgeEllipseCallout">
                          <a:avLst>
                            <a:gd name="adj1" fmla="val -77243"/>
                            <a:gd name="adj2" fmla="val -2485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7A92" w:rsidRPr="005576BF" w:rsidRDefault="00F37A92" w:rsidP="00F37A92">
                            <w:pPr>
                              <w:jc w:val="center"/>
                              <w:rPr>
                                <w:b/>
                                <w:i/>
                                <w:color w:val="FFFFFF" w:themeColor="background1"/>
                                <w:sz w:val="56"/>
                                <w:szCs w:val="56"/>
                                <w:u w:val="single"/>
                              </w:rPr>
                            </w:pPr>
                            <w:r w:rsidRPr="005576BF">
                              <w:rPr>
                                <w:b/>
                                <w:i/>
                                <w:color w:val="FFFFFF" w:themeColor="background1"/>
                                <w:sz w:val="56"/>
                                <w:szCs w:val="56"/>
                                <w:u w:val="single"/>
                              </w:rPr>
                              <w:t xml:space="preserve">“MOM.”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5AD39A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695" o:spid="_x0000_s1047" type="#_x0000_t63" style="position:absolute;left:0;text-align:left;margin-left:315.75pt;margin-top:1.2pt;width:210.75pt;height:189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" adj="-5884,5430" fillcolor="#4f81bd [3204]" strokecolor="#243f60 [1604]" strokeweight="2pt">
                <v:textbox>
                  <w:txbxContent>
                    <w:p w:rsidR="00F37A92" w:rsidRPr="005576BF" w:rsidRDefault="00F37A92" w:rsidP="00F37A92">
                      <w:pPr>
                        <w:jc w:val="center"/>
                        <w:rPr>
                          <w:b/>
                          <w:i/>
                          <w:color w:val="FFFFFF" w:themeColor="background1"/>
                          <w:sz w:val="56"/>
                          <w:szCs w:val="56"/>
                          <w:u w:val="single"/>
                        </w:rPr>
                      </w:pPr>
                      <w:r w:rsidRPr="005576BF">
                        <w:rPr>
                          <w:b/>
                          <w:i/>
                          <w:color w:val="FFFFFF" w:themeColor="background1"/>
                          <w:sz w:val="56"/>
                          <w:szCs w:val="56"/>
                          <w:u w:val="single"/>
                        </w:rPr>
                        <w:t xml:space="preserve">“MOM.”  </w:t>
                      </w:r>
                    </w:p>
                  </w:txbxContent>
                </v:textbox>
              </v:shape>
            </w:pict>
          </mc:Fallback>
        </mc:AlternateContent>
      </w:r>
    </w:p>
    <w:p w:rsidR="001B2C49" w:rsidRDefault="001B2C49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B2C49" w:rsidRDefault="001B2C49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B2C49" w:rsidRDefault="001B2C49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B2C49" w:rsidRDefault="001B2C49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5576BF" w:rsidRDefault="005576BF" w:rsidP="00F878B3">
      <w:pPr>
        <w:spacing w:line="240" w:lineRule="auto"/>
        <w:ind w:right="720" w:firstLine="720"/>
        <w:jc w:val="center"/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Like most boys</w:t>
      </w:r>
    </w:p>
    <w:p w:rsidR="005576BF" w:rsidRDefault="005576BF" w:rsidP="00F878B3">
      <w:pPr>
        <w:spacing w:line="240" w:lineRule="auto"/>
        <w:ind w:right="720" w:firstLine="720"/>
        <w:jc w:val="center"/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He could make serious noise.</w:t>
      </w:r>
    </w:p>
    <w:p w:rsidR="00143816" w:rsidRPr="00F37A92" w:rsidRDefault="00F878B3" w:rsidP="00F878B3">
      <w:pPr>
        <w:spacing w:line="240" w:lineRule="auto"/>
        <w:ind w:right="720" w:firstLine="720"/>
        <w:jc w:val="center"/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37A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Sometimes </w:t>
      </w:r>
      <w:r w:rsidR="00143816" w:rsidRPr="00F37A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he would try to stand, but you know where he</w:t>
      </w:r>
      <w:r w:rsidR="004E1220" w:rsidRPr="00F37A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’d </w:t>
      </w:r>
      <w:r w:rsidR="00143816" w:rsidRPr="00F37A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land</w:t>
      </w:r>
      <w:r w:rsidR="004E1220" w:rsidRPr="00F37A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.</w:t>
      </w:r>
    </w:p>
    <w:p w:rsidR="00143816" w:rsidRDefault="00143816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43816" w:rsidRDefault="00143816" w:rsidP="00F878B3">
      <w:pPr>
        <w:spacing w:line="240" w:lineRule="auto"/>
        <w:ind w:right="720" w:firstLine="720"/>
        <w:jc w:val="center"/>
        <w:rPr>
          <w:b/>
          <w:outline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37A92">
        <w:rPr>
          <w:b/>
          <w:outline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Sometimes the engine would stall when he first started to crawl</w:t>
      </w:r>
      <w:r w:rsidR="004E1220" w:rsidRPr="00F37A92">
        <w:rPr>
          <w:b/>
          <w:outline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.</w:t>
      </w:r>
    </w:p>
    <w:p w:rsidR="00B34A11" w:rsidRPr="00F37A92" w:rsidRDefault="00B34A11" w:rsidP="00F878B3">
      <w:pPr>
        <w:spacing w:line="240" w:lineRule="auto"/>
        <w:ind w:right="720" w:firstLine="720"/>
        <w:jc w:val="center"/>
        <w:rPr>
          <w:b/>
          <w:outline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143816" w:rsidRDefault="00B34A11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noProof/>
          <w:color w:val="FFFFFF"/>
          <w:sz w:val="72"/>
          <w:szCs w:val="72"/>
        </w:rPr>
        <w:drawing>
          <wp:inline distT="0" distB="0" distL="0" distR="0">
            <wp:extent cx="4219575" cy="31646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ute_Crawling_Baby[1]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780" cy="31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11" w:rsidRPr="00B34A11" w:rsidRDefault="00B34A11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B34A11"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It was a hoot </w:t>
      </w:r>
    </w:p>
    <w:p w:rsidR="00F37A92" w:rsidRDefault="00B34A11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B34A11"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to watch him scoot</w:t>
      </w:r>
    </w:p>
    <w:p w:rsidR="005576BF" w:rsidRPr="00B34A11" w:rsidRDefault="005576BF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F37A92" w:rsidRDefault="00B34A11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noProof/>
          <w:color w:val="FFFFFF"/>
          <w:sz w:val="72"/>
          <w:szCs w:val="72"/>
          <w:u w:val="single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390525</wp:posOffset>
                </wp:positionH>
                <wp:positionV relativeFrom="paragraph">
                  <wp:posOffset>0</wp:posOffset>
                </wp:positionV>
                <wp:extent cx="6162675" cy="2905125"/>
                <wp:effectExtent l="0" t="0" r="9525" b="952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2675" cy="2905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4A11" w:rsidRPr="00B34A11" w:rsidRDefault="00B34A11" w:rsidP="00B34A11">
                            <w:pPr>
                              <w:shd w:val="clear" w:color="auto" w:fill="0070C0"/>
                              <w:spacing w:line="240" w:lineRule="auto"/>
                              <w:ind w:right="720" w:firstLine="720"/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B34A11"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Rocco </w:t>
                            </w:r>
                            <w:r w:rsidRPr="00B34A11"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took a certain joy</w:t>
                            </w:r>
                          </w:p>
                          <w:p w:rsidR="00B34A11" w:rsidRPr="00B34A11" w:rsidRDefault="00B34A11" w:rsidP="00B34A11">
                            <w:pPr>
                              <w:shd w:val="clear" w:color="auto" w:fill="00B050"/>
                              <w:spacing w:line="240" w:lineRule="auto"/>
                              <w:ind w:right="720" w:firstLine="720"/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B34A11"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At the sight of his favorite toy. </w:t>
                            </w:r>
                          </w:p>
                          <w:p w:rsidR="00B34A11" w:rsidRPr="00B34A11" w:rsidRDefault="00B34A11" w:rsidP="00B34A11">
                            <w:pPr>
                              <w:shd w:val="clear" w:color="auto" w:fill="00B050"/>
                              <w:spacing w:line="240" w:lineRule="auto"/>
                              <w:ind w:right="720" w:firstLine="720"/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B34A11"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He hugged her teddy bear with care.</w:t>
                            </w:r>
                          </w:p>
                          <w:p w:rsidR="00B34A11" w:rsidRPr="00B34A11" w:rsidRDefault="00B34A11">
                            <w:pPr>
                              <w:rPr>
                                <w:b/>
                                <w:color w:val="4BACC6" w:themeColor="accent5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1" o:spid="_x0000_s1048" type="#_x0000_t202" style="position:absolute;left:0;text-align:left;margin-left:30.75pt;margin-top:0;width:485.25pt;height:228.75pt;z-index:25197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" fillcolor="white [3201]" stroked="f" strokeweight=".5pt">
                <v:textbox>
                  <w:txbxContent>
                    <w:p w:rsidR="00B34A11" w:rsidRPr="00B34A11" w:rsidRDefault="00B34A11" w:rsidP="00B34A11">
                      <w:pPr>
                        <w:shd w:val="clear" w:color="auto" w:fill="0070C0"/>
                        <w:spacing w:line="240" w:lineRule="auto"/>
                        <w:ind w:right="720" w:firstLine="720"/>
                        <w:jc w:val="center"/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B34A11"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Rocco </w:t>
                      </w:r>
                      <w:r w:rsidRPr="00B34A11"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took a certain joy</w:t>
                      </w:r>
                    </w:p>
                    <w:p w:rsidR="00B34A11" w:rsidRPr="00B34A11" w:rsidRDefault="00B34A11" w:rsidP="00B34A11">
                      <w:pPr>
                        <w:shd w:val="clear" w:color="auto" w:fill="00B050"/>
                        <w:spacing w:line="240" w:lineRule="auto"/>
                        <w:ind w:right="720" w:firstLine="720"/>
                        <w:jc w:val="center"/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B34A11"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At the sight of his favorite toy. </w:t>
                      </w:r>
                    </w:p>
                    <w:p w:rsidR="00B34A11" w:rsidRPr="00B34A11" w:rsidRDefault="00B34A11" w:rsidP="00B34A11">
                      <w:pPr>
                        <w:shd w:val="clear" w:color="auto" w:fill="00B050"/>
                        <w:spacing w:line="240" w:lineRule="auto"/>
                        <w:ind w:right="720" w:firstLine="720"/>
                        <w:jc w:val="center"/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B34A11"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He hugged her teddy bear with care.</w:t>
                      </w:r>
                    </w:p>
                    <w:p w:rsidR="00B34A11" w:rsidRPr="00B34A11" w:rsidRDefault="00B34A11">
                      <w:pPr>
                        <w:rPr>
                          <w:b/>
                          <w:color w:val="4BACC6" w:themeColor="accent5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34A11" w:rsidRDefault="00B34A11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B34A11" w:rsidRDefault="00B34A11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B34A11" w:rsidRDefault="00B34A11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B34A11" w:rsidRDefault="00B34A11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F37A92" w:rsidRDefault="00F37A92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color w:val="0000FF"/>
        </w:rPr>
        <w:drawing>
          <wp:inline distT="0" distB="0" distL="0" distR="0">
            <wp:extent cx="2705100" cy="2705100"/>
            <wp:effectExtent l="0" t="0" r="0" b="0"/>
            <wp:docPr id="7" name="Picture 7" descr="http://tx.english-ch.com/teacher/len/htbgin39622-huggable-teddy-bear.jp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tx.english-ch.com/teacher/len/htbgin39622-huggable-teddy-bear.jp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7A92">
        <w:t xml:space="preserve"> </w:t>
      </w:r>
      <w:r>
        <w:rPr>
          <w:noProof/>
          <w:color w:val="0000FF"/>
        </w:rPr>
        <w:drawing>
          <wp:inline distT="0" distB="0" distL="0" distR="0">
            <wp:extent cx="2831368" cy="2667000"/>
            <wp:effectExtent l="0" t="0" r="7620" b="0"/>
            <wp:docPr id="11" name="Picture 11" descr="https://images-na.ssl-images-amazon.com/images/G/01/toys/detail-page/B0028YVCBW-1-lg.jp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s://images-na.ssl-images-amazon.com/images/G/01/toys/detail-page/B0028YVCBW-1-lg.jp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18" cy="267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A92" w:rsidRDefault="00F37A92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F37A92" w:rsidRPr="00F37A92" w:rsidRDefault="00F37A92" w:rsidP="00F37A92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  <w:r w:rsidRPr="00F37A92"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Crawling along the floor looking for more.</w:t>
      </w:r>
    </w:p>
    <w:p w:rsidR="00F37A92" w:rsidRPr="00F37A92" w:rsidRDefault="00F37A92" w:rsidP="00F37A92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F37A92" w:rsidRPr="00F37A92" w:rsidRDefault="00F37A92" w:rsidP="00F37A92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  <w:r w:rsidRPr="00F37A92"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Crawling gave </w:t>
      </w:r>
      <w:r w:rsidRPr="00F37A92">
        <w:rPr>
          <w:b/>
          <w:outline/>
          <w:color w:val="FF0000"/>
          <w:sz w:val="72"/>
          <w:szCs w:val="7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Rocco</w:t>
      </w:r>
      <w:r w:rsidRPr="00F37A92"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a new gear.</w:t>
      </w:r>
    </w:p>
    <w:p w:rsidR="00F37A92" w:rsidRPr="00F37A92" w:rsidRDefault="00F37A92" w:rsidP="00F37A92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  <w:r w:rsidRPr="00F37A92"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And sometimes falling, a tear.</w:t>
      </w:r>
    </w:p>
    <w:p w:rsidR="00F37A92" w:rsidRPr="00F37A92" w:rsidRDefault="00F37A92" w:rsidP="00F37A92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B34A11" w:rsidRDefault="00F37A92" w:rsidP="00F37A92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  <w:r w:rsidRPr="00F37A92"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Not so stable, </w:t>
      </w:r>
    </w:p>
    <w:p w:rsidR="00F37A92" w:rsidRPr="00F37A92" w:rsidRDefault="00F37A92" w:rsidP="00F37A92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  <w:r w:rsidRPr="00F37A92"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He ran into the table.</w:t>
      </w:r>
    </w:p>
    <w:p w:rsidR="00F37A92" w:rsidRDefault="00F37A92" w:rsidP="00F878B3">
      <w:pPr>
        <w:spacing w:line="240" w:lineRule="auto"/>
        <w:ind w:right="720" w:firstLine="720"/>
        <w:jc w:val="center"/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DE5E6E" w:rsidRPr="00DE5E6E" w:rsidRDefault="00DE5E6E" w:rsidP="00DE5E6E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He would take a bead and get there with speed</w:t>
      </w:r>
      <w:r w:rsidRPr="00DE5E6E"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.</w:t>
      </w:r>
    </w:p>
    <w:p w:rsidR="00B34A11" w:rsidRDefault="00B34A11" w:rsidP="00F878B3">
      <w:pPr>
        <w:spacing w:line="240" w:lineRule="auto"/>
        <w:ind w:right="720" w:firstLine="720"/>
        <w:jc w:val="center"/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F37A92" w:rsidRDefault="00F37A92" w:rsidP="00F878B3">
      <w:pPr>
        <w:spacing w:line="240" w:lineRule="auto"/>
        <w:ind w:right="720" w:firstLine="720"/>
        <w:jc w:val="center"/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4E1220" w:rsidRPr="00F37A92" w:rsidRDefault="004E1220" w:rsidP="00F878B3">
      <w:pPr>
        <w:spacing w:line="240" w:lineRule="auto"/>
        <w:ind w:right="720" w:firstLine="720"/>
        <w:jc w:val="center"/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37A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From his head to his toe</w:t>
      </w:r>
    </w:p>
    <w:p w:rsidR="004E1220" w:rsidRPr="00F37A92" w:rsidRDefault="004E1220" w:rsidP="00F878B3">
      <w:pPr>
        <w:spacing w:line="240" w:lineRule="auto"/>
        <w:ind w:right="720" w:firstLine="720"/>
        <w:jc w:val="center"/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37A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Rocco did grow.</w:t>
      </w:r>
    </w:p>
    <w:p w:rsidR="004E1220" w:rsidRPr="00F37A92" w:rsidRDefault="004E1220" w:rsidP="00F878B3">
      <w:pPr>
        <w:spacing w:line="240" w:lineRule="auto"/>
        <w:ind w:right="720" w:firstLine="720"/>
        <w:jc w:val="center"/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4E1220" w:rsidRPr="00F37A92" w:rsidRDefault="004E1220" w:rsidP="00F878B3">
      <w:pPr>
        <w:spacing w:line="240" w:lineRule="auto"/>
        <w:ind w:right="720" w:firstLine="720"/>
        <w:jc w:val="center"/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37A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He would beguile</w:t>
      </w:r>
      <w:r w:rsidR="00F37A92" w:rsidRPr="00F37A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all</w:t>
      </w:r>
    </w:p>
    <w:p w:rsidR="004E1220" w:rsidRPr="00F37A92" w:rsidRDefault="004E1220" w:rsidP="00F878B3">
      <w:pPr>
        <w:spacing w:line="240" w:lineRule="auto"/>
        <w:ind w:right="720" w:firstLine="720"/>
        <w:jc w:val="center"/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37A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With his bright smile.</w:t>
      </w:r>
    </w:p>
    <w:p w:rsidR="004E1220" w:rsidRPr="00F37A92" w:rsidRDefault="004E1220" w:rsidP="00F878B3">
      <w:pPr>
        <w:spacing w:line="240" w:lineRule="auto"/>
        <w:ind w:right="720" w:firstLine="720"/>
        <w:jc w:val="center"/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4E1220" w:rsidRPr="00F37A92" w:rsidRDefault="004E1220" w:rsidP="00F878B3">
      <w:pPr>
        <w:spacing w:line="240" w:lineRule="auto"/>
        <w:ind w:right="720" w:firstLine="720"/>
        <w:jc w:val="center"/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37A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His mind always going why</w:t>
      </w:r>
    </w:p>
    <w:p w:rsidR="004E1220" w:rsidRPr="00F37A92" w:rsidRDefault="004E1220" w:rsidP="00F878B3">
      <w:pPr>
        <w:spacing w:line="240" w:lineRule="auto"/>
        <w:ind w:right="720" w:firstLine="720"/>
        <w:jc w:val="center"/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37A92">
        <w:rPr>
          <w:b/>
          <w:outline/>
          <w:color w:val="4BACC6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There’s a twinkle in his eye.</w:t>
      </w:r>
    </w:p>
    <w:p w:rsidR="003C3C40" w:rsidRDefault="003C3C40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B3701" w:rsidRDefault="00DE5E6E" w:rsidP="00991854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  <w:r w:rsidRPr="00DE5E6E">
        <w:rPr>
          <w:b/>
          <w:outline/>
          <w:noProof/>
          <w:color w:val="FF0000"/>
          <w:sz w:val="72"/>
          <w:szCs w:val="72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drawing>
          <wp:inline distT="0" distB="0" distL="0" distR="0" wp14:anchorId="6A2B0651" wp14:editId="0F9E52AE">
            <wp:extent cx="4133725" cy="188595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onrisa[1]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279" cy="189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92" w:rsidRDefault="00F37A92" w:rsidP="00991854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F37A92" w:rsidRDefault="00DE5E6E" w:rsidP="00991854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b/>
          <w:outline/>
          <w:noProof/>
          <w:color w:val="FF0000"/>
          <w:sz w:val="72"/>
          <w:szCs w:val="72"/>
        </w:rPr>
        <w:drawing>
          <wp:inline distT="0" distB="0" distL="0" distR="0">
            <wp:extent cx="1343025" cy="14922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lbert[1].gif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918" cy="149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01" w:rsidRPr="00F37A92" w:rsidRDefault="00EB3701" w:rsidP="00991854">
      <w:pPr>
        <w:spacing w:line="240" w:lineRule="auto"/>
        <w:ind w:right="720" w:firstLine="720"/>
        <w:jc w:val="center"/>
        <w:rPr>
          <w:outline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7A92">
        <w:rPr>
          <w:outline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And </w:t>
      </w:r>
      <w:r w:rsidR="00F37A92" w:rsidRPr="00F37A92">
        <w:rPr>
          <w:outline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soon he had </w:t>
      </w:r>
      <w:r w:rsidRPr="00F37A92">
        <w:rPr>
          <w:outline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his own car seat.</w:t>
      </w:r>
      <w:r w:rsidR="00DE5E6E">
        <w:rPr>
          <w:outline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37A92">
        <w:rPr>
          <w:outline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Pretty neat.</w:t>
      </w:r>
    </w:p>
    <w:p w:rsidR="00991854" w:rsidRPr="00F37A92" w:rsidRDefault="00991854" w:rsidP="00F878B3">
      <w:pPr>
        <w:spacing w:line="240" w:lineRule="auto"/>
        <w:ind w:right="720" w:firstLine="720"/>
        <w:jc w:val="center"/>
        <w:rPr>
          <w:outline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C2F62" w:rsidRPr="00F37A92" w:rsidRDefault="00F37A92" w:rsidP="00EC2F62">
      <w:pPr>
        <w:spacing w:line="240" w:lineRule="auto"/>
        <w:ind w:right="720" w:firstLine="720"/>
        <w:jc w:val="center"/>
        <w:rPr>
          <w:outline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7A92">
        <w:rPr>
          <w:outline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With a look he would say, </w:t>
      </w:r>
      <w:r w:rsidR="00EC2F62" w:rsidRPr="00F37A92">
        <w:rPr>
          <w:outline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Oh, please stay and play.</w:t>
      </w:r>
    </w:p>
    <w:p w:rsidR="00991854" w:rsidRDefault="00991854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C2F62" w:rsidRDefault="00DE5E6E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noProof/>
          <w:color w:val="FFFFFF"/>
          <w:sz w:val="72"/>
          <w:szCs w:val="72"/>
        </w:rPr>
        <w:drawing>
          <wp:inline distT="0" distB="0" distL="0" distR="0">
            <wp:extent cx="4667250" cy="2133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ebês-e-musica-490x224[1]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6E" w:rsidRDefault="00DE5E6E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991854" w:rsidRDefault="00991854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It was clear at the end of a year</w:t>
      </w:r>
    </w:p>
    <w:p w:rsidR="00991854" w:rsidRDefault="00991854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Everyone wanted </w:t>
      </w:r>
      <w:r w:rsidRPr="00DE5E6E">
        <w:rPr>
          <w:b/>
          <w:outline/>
          <w:color w:val="FF0000"/>
          <w:sz w:val="72"/>
          <w:szCs w:val="7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Rocco </w:t>
      </w:r>
      <w:r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near.</w:t>
      </w:r>
    </w:p>
    <w:p w:rsidR="00991854" w:rsidRDefault="00991854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427F6A" w:rsidRPr="00427F6A" w:rsidRDefault="00991854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144"/>
          <w:szCs w:val="1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427F6A">
        <w:rPr>
          <w:b/>
          <w:outline/>
          <w:color w:val="FF0000"/>
          <w:sz w:val="144"/>
          <w:szCs w:val="1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lastRenderedPageBreak/>
        <w:t xml:space="preserve">Who knew </w:t>
      </w:r>
    </w:p>
    <w:p w:rsidR="00991854" w:rsidRDefault="00427F6A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144"/>
          <w:szCs w:val="1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427F6A">
        <w:rPr>
          <w:b/>
          <w:outline/>
          <w:color w:val="FF0000"/>
          <w:sz w:val="144"/>
          <w:szCs w:val="1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W</w:t>
      </w:r>
      <w:r w:rsidR="00991854" w:rsidRPr="00427F6A">
        <w:rPr>
          <w:b/>
          <w:outline/>
          <w:color w:val="FF0000"/>
          <w:sz w:val="144"/>
          <w:szCs w:val="1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e could so love you.</w:t>
      </w:r>
    </w:p>
    <w:p w:rsidR="00427F6A" w:rsidRPr="00427F6A" w:rsidRDefault="00427F6A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144"/>
          <w:szCs w:val="1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</w:p>
    <w:p w:rsidR="00991854" w:rsidRDefault="00427F6A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color w:val="0000FF"/>
        </w:rPr>
        <w:drawing>
          <wp:inline distT="0" distB="0" distL="0" distR="0">
            <wp:extent cx="5510231" cy="2981325"/>
            <wp:effectExtent l="0" t="0" r="0" b="0"/>
            <wp:docPr id="14" name="Picture 14" descr="http://assets.babycenter.com/ims/2015/02/iStock_000023041207Large_wide.jpg?width=475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assets.babycenter.com/ims/2015/02/iStock_000023041207Large_wide.jpg?width=475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53" cy="298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220" w:rsidRDefault="004E1220" w:rsidP="00F878B3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143816" w:rsidRDefault="00143816" w:rsidP="00EC2F62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933F74" w:rsidRPr="005576BF" w:rsidRDefault="00933F74" w:rsidP="00EC2F62">
      <w:pPr>
        <w:spacing w:line="240" w:lineRule="auto"/>
        <w:ind w:right="720" w:firstLine="720"/>
        <w:jc w:val="center"/>
        <w:rPr>
          <w:b/>
          <w:i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5576BF">
        <w:rPr>
          <w:b/>
          <w:i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To our hears so near</w:t>
      </w:r>
    </w:p>
    <w:p w:rsidR="00933F74" w:rsidRPr="005576BF" w:rsidRDefault="00933F74" w:rsidP="00EC2F62">
      <w:pPr>
        <w:spacing w:line="240" w:lineRule="auto"/>
        <w:ind w:right="720" w:firstLine="720"/>
        <w:jc w:val="center"/>
        <w:rPr>
          <w:b/>
          <w:i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5576BF">
        <w:rPr>
          <w:b/>
          <w:i/>
          <w:outline/>
          <w:color w:val="FF0000"/>
          <w:sz w:val="96"/>
          <w:szCs w:val="9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It was a great year. </w:t>
      </w:r>
      <w:bookmarkStart w:id="0" w:name="_GoBack"/>
      <w:bookmarkEnd w:id="0"/>
    </w:p>
    <w:p w:rsidR="00933F74" w:rsidRDefault="00933F74" w:rsidP="00EC2F62">
      <w:pPr>
        <w:spacing w:line="240" w:lineRule="auto"/>
        <w:ind w:right="720" w:firstLine="720"/>
        <w:jc w:val="center"/>
        <w:rPr>
          <w:b/>
          <w:outline/>
          <w:color w:val="FF0000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noProof/>
          <w:color w:val="FFFFFF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3286125</wp:posOffset>
                </wp:positionH>
                <wp:positionV relativeFrom="paragraph">
                  <wp:posOffset>410845</wp:posOffset>
                </wp:positionV>
                <wp:extent cx="1762125" cy="285750"/>
                <wp:effectExtent l="0" t="0" r="28575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F74" w:rsidRDefault="00933F74">
                            <w:r>
                              <w:t>Add additional photos.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8" o:spid="_x0000_s1049" type="#_x0000_t202" style="position:absolute;left:0;text-align:left;margin-left:258.75pt;margin-top:32.35pt;width:138.75pt;height:22.5pt;z-index:25197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" fillcolor="white [3201]" strokeweight=".5pt">
                <v:textbox>
                  <w:txbxContent>
                    <w:p w:rsidR="00933F74" w:rsidRDefault="00933F74">
                      <w:r>
                        <w:t>Add additional photos.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933F74" w:rsidSect="002F3125">
      <w:footerReference w:type="even" r:id="rId44"/>
      <w:footerReference w:type="default" r:id="rId45"/>
      <w:footerReference w:type="first" r:id="rId46"/>
      <w:pgSz w:w="12240" w:h="15840" w:code="1"/>
      <w:pgMar w:top="720" w:right="1152" w:bottom="1080" w:left="108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715E" w:rsidRDefault="00B0715E" w:rsidP="00923B0C">
      <w:r>
        <w:separator/>
      </w:r>
    </w:p>
  </w:endnote>
  <w:endnote w:type="continuationSeparator" w:id="0">
    <w:p w:rsidR="00B0715E" w:rsidRDefault="00B0715E" w:rsidP="00923B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Narkisim">
    <w:panose1 w:val="020E0502050101010101"/>
    <w:charset w:val="00"/>
    <w:family w:val="swiss"/>
    <w:pitch w:val="variable"/>
    <w:sig w:usb0="00000803" w:usb1="00000000" w:usb2="00000000" w:usb3="00000000" w:csb0="0000002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4040" w:rsidRDefault="00544040" w:rsidP="00831C1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544040" w:rsidRDefault="00544040" w:rsidP="00923B0C">
    <w:pPr>
      <w:pStyle w:val="Footer"/>
      <w:rPr>
        <w:rStyle w:val="PageNumber"/>
      </w:rPr>
    </w:pPr>
  </w:p>
  <w:p w:rsidR="00544040" w:rsidRDefault="00544040" w:rsidP="00923B0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4040" w:rsidRDefault="00544040" w:rsidP="00831C1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83033">
      <w:rPr>
        <w:rStyle w:val="PageNumber"/>
        <w:noProof/>
      </w:rPr>
      <w:t>18</w:t>
    </w:r>
    <w:r>
      <w:rPr>
        <w:rStyle w:val="PageNumber"/>
      </w:rPr>
      <w:fldChar w:fldCharType="end"/>
    </w:r>
  </w:p>
  <w:p w:rsidR="00544040" w:rsidRDefault="00544040" w:rsidP="00B52AD7">
    <w:pPr>
      <w:pStyle w:val="Footer"/>
      <w:ind w:firstLine="0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4040" w:rsidRDefault="00544040" w:rsidP="00831C1D">
    <w:pPr>
      <w:pStyle w:val="Footer"/>
      <w:ind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715E" w:rsidRDefault="00B0715E" w:rsidP="00923B0C">
      <w:r>
        <w:separator/>
      </w:r>
    </w:p>
  </w:footnote>
  <w:footnote w:type="continuationSeparator" w:id="0">
    <w:p w:rsidR="00B0715E" w:rsidRDefault="00B0715E" w:rsidP="00923B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B746E5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91465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D2CA22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9061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7163B2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25436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78E3E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D4A6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B7823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64639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7E42B4"/>
    <w:multiLevelType w:val="hybridMultilevel"/>
    <w:tmpl w:val="8E2C9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243E05"/>
    <w:multiLevelType w:val="hybridMultilevel"/>
    <w:tmpl w:val="9BFA649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63100A2"/>
    <w:multiLevelType w:val="hybridMultilevel"/>
    <w:tmpl w:val="CD26A7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55405"/>
    <w:multiLevelType w:val="hybridMultilevel"/>
    <w:tmpl w:val="2FBEF1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124AFE"/>
    <w:multiLevelType w:val="hybridMultilevel"/>
    <w:tmpl w:val="CF105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  <w:num w:numId="13">
    <w:abstractNumId w:val="12"/>
  </w:num>
  <w:num w:numId="14">
    <w:abstractNumId w:val="1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D2D"/>
    <w:rsid w:val="00000E3F"/>
    <w:rsid w:val="0000158F"/>
    <w:rsid w:val="00001A67"/>
    <w:rsid w:val="00013A7D"/>
    <w:rsid w:val="00023149"/>
    <w:rsid w:val="00024A60"/>
    <w:rsid w:val="000314BC"/>
    <w:rsid w:val="0003417B"/>
    <w:rsid w:val="00041302"/>
    <w:rsid w:val="00042487"/>
    <w:rsid w:val="00043844"/>
    <w:rsid w:val="000445A4"/>
    <w:rsid w:val="00045D7E"/>
    <w:rsid w:val="00055692"/>
    <w:rsid w:val="00060C11"/>
    <w:rsid w:val="00061CAA"/>
    <w:rsid w:val="000628E9"/>
    <w:rsid w:val="00073761"/>
    <w:rsid w:val="00073F2C"/>
    <w:rsid w:val="00074DA5"/>
    <w:rsid w:val="00074E6B"/>
    <w:rsid w:val="0008265A"/>
    <w:rsid w:val="00082B44"/>
    <w:rsid w:val="00084DB0"/>
    <w:rsid w:val="0008727A"/>
    <w:rsid w:val="000909C0"/>
    <w:rsid w:val="00091765"/>
    <w:rsid w:val="000917D7"/>
    <w:rsid w:val="000A0399"/>
    <w:rsid w:val="000A1FBA"/>
    <w:rsid w:val="000A43E8"/>
    <w:rsid w:val="000A7E96"/>
    <w:rsid w:val="000B2DE5"/>
    <w:rsid w:val="000B4B29"/>
    <w:rsid w:val="000C3338"/>
    <w:rsid w:val="000C6CEA"/>
    <w:rsid w:val="000D5918"/>
    <w:rsid w:val="000E0F3F"/>
    <w:rsid w:val="000E3746"/>
    <w:rsid w:val="000F2DC9"/>
    <w:rsid w:val="00103A80"/>
    <w:rsid w:val="0010456A"/>
    <w:rsid w:val="001135F3"/>
    <w:rsid w:val="001141C9"/>
    <w:rsid w:val="00115823"/>
    <w:rsid w:val="00125D90"/>
    <w:rsid w:val="001312A7"/>
    <w:rsid w:val="001321E9"/>
    <w:rsid w:val="0013466B"/>
    <w:rsid w:val="00142D7C"/>
    <w:rsid w:val="00143816"/>
    <w:rsid w:val="00146813"/>
    <w:rsid w:val="00146A98"/>
    <w:rsid w:val="00151D2D"/>
    <w:rsid w:val="00152F9A"/>
    <w:rsid w:val="001538AB"/>
    <w:rsid w:val="0016341A"/>
    <w:rsid w:val="00176682"/>
    <w:rsid w:val="00183B8F"/>
    <w:rsid w:val="00186AEA"/>
    <w:rsid w:val="00187954"/>
    <w:rsid w:val="001A54B7"/>
    <w:rsid w:val="001A7C6B"/>
    <w:rsid w:val="001B2C49"/>
    <w:rsid w:val="001B46E0"/>
    <w:rsid w:val="001B565D"/>
    <w:rsid w:val="001D1F77"/>
    <w:rsid w:val="001D46A8"/>
    <w:rsid w:val="001E028F"/>
    <w:rsid w:val="001E066A"/>
    <w:rsid w:val="001E3CFB"/>
    <w:rsid w:val="001E4817"/>
    <w:rsid w:val="001F0779"/>
    <w:rsid w:val="001F66A5"/>
    <w:rsid w:val="0021387D"/>
    <w:rsid w:val="00220AA7"/>
    <w:rsid w:val="00225C2A"/>
    <w:rsid w:val="00226691"/>
    <w:rsid w:val="00235720"/>
    <w:rsid w:val="00236E56"/>
    <w:rsid w:val="00243401"/>
    <w:rsid w:val="00247130"/>
    <w:rsid w:val="002524CB"/>
    <w:rsid w:val="00262F44"/>
    <w:rsid w:val="00266A80"/>
    <w:rsid w:val="00270E5E"/>
    <w:rsid w:val="002738BB"/>
    <w:rsid w:val="00273D0A"/>
    <w:rsid w:val="00280D90"/>
    <w:rsid w:val="00281203"/>
    <w:rsid w:val="00285ADD"/>
    <w:rsid w:val="00287A0D"/>
    <w:rsid w:val="00290B66"/>
    <w:rsid w:val="00291AAC"/>
    <w:rsid w:val="00296246"/>
    <w:rsid w:val="002A1EDC"/>
    <w:rsid w:val="002B2B11"/>
    <w:rsid w:val="002B51C3"/>
    <w:rsid w:val="002B5BAD"/>
    <w:rsid w:val="002C01DB"/>
    <w:rsid w:val="002C3183"/>
    <w:rsid w:val="002D029B"/>
    <w:rsid w:val="002D302C"/>
    <w:rsid w:val="002D4F19"/>
    <w:rsid w:val="002D6663"/>
    <w:rsid w:val="002D7F76"/>
    <w:rsid w:val="002E6B9C"/>
    <w:rsid w:val="002F1122"/>
    <w:rsid w:val="002F19E7"/>
    <w:rsid w:val="002F3125"/>
    <w:rsid w:val="002F3792"/>
    <w:rsid w:val="00301640"/>
    <w:rsid w:val="00303BFD"/>
    <w:rsid w:val="003104B1"/>
    <w:rsid w:val="003119B4"/>
    <w:rsid w:val="00312005"/>
    <w:rsid w:val="0031646D"/>
    <w:rsid w:val="00325B24"/>
    <w:rsid w:val="003328A8"/>
    <w:rsid w:val="00340A2D"/>
    <w:rsid w:val="0034173B"/>
    <w:rsid w:val="003439FF"/>
    <w:rsid w:val="00346F72"/>
    <w:rsid w:val="00350AB1"/>
    <w:rsid w:val="003513FE"/>
    <w:rsid w:val="00366C4B"/>
    <w:rsid w:val="00367B1C"/>
    <w:rsid w:val="00370145"/>
    <w:rsid w:val="003701A0"/>
    <w:rsid w:val="00370FA6"/>
    <w:rsid w:val="0037257B"/>
    <w:rsid w:val="00373E5C"/>
    <w:rsid w:val="00382F3A"/>
    <w:rsid w:val="003A02DE"/>
    <w:rsid w:val="003A4177"/>
    <w:rsid w:val="003A72E3"/>
    <w:rsid w:val="003B0768"/>
    <w:rsid w:val="003B2F94"/>
    <w:rsid w:val="003B51E6"/>
    <w:rsid w:val="003B6379"/>
    <w:rsid w:val="003C3C40"/>
    <w:rsid w:val="003C47F9"/>
    <w:rsid w:val="003C71C9"/>
    <w:rsid w:val="003D3AA5"/>
    <w:rsid w:val="003D3C66"/>
    <w:rsid w:val="003D48E9"/>
    <w:rsid w:val="003D5BF6"/>
    <w:rsid w:val="003E67B0"/>
    <w:rsid w:val="003F0E98"/>
    <w:rsid w:val="003F3D73"/>
    <w:rsid w:val="003F417F"/>
    <w:rsid w:val="003F56EC"/>
    <w:rsid w:val="00407504"/>
    <w:rsid w:val="00420B11"/>
    <w:rsid w:val="00424BD5"/>
    <w:rsid w:val="004271B6"/>
    <w:rsid w:val="00427F6A"/>
    <w:rsid w:val="00431BE4"/>
    <w:rsid w:val="004367BB"/>
    <w:rsid w:val="00436CE3"/>
    <w:rsid w:val="004420E5"/>
    <w:rsid w:val="0044381D"/>
    <w:rsid w:val="00443F6F"/>
    <w:rsid w:val="00444ECD"/>
    <w:rsid w:val="0044515F"/>
    <w:rsid w:val="00445F6C"/>
    <w:rsid w:val="00447CBD"/>
    <w:rsid w:val="00453059"/>
    <w:rsid w:val="00455899"/>
    <w:rsid w:val="0046188C"/>
    <w:rsid w:val="0046343A"/>
    <w:rsid w:val="00464146"/>
    <w:rsid w:val="00466DDE"/>
    <w:rsid w:val="0047293C"/>
    <w:rsid w:val="004735D6"/>
    <w:rsid w:val="0047558D"/>
    <w:rsid w:val="00476B2D"/>
    <w:rsid w:val="004807A8"/>
    <w:rsid w:val="0048295A"/>
    <w:rsid w:val="00496B1A"/>
    <w:rsid w:val="004A3988"/>
    <w:rsid w:val="004B6449"/>
    <w:rsid w:val="004B6EAD"/>
    <w:rsid w:val="004C4D9B"/>
    <w:rsid w:val="004D053B"/>
    <w:rsid w:val="004D37F2"/>
    <w:rsid w:val="004D3FF8"/>
    <w:rsid w:val="004D5892"/>
    <w:rsid w:val="004E03A4"/>
    <w:rsid w:val="004E07FA"/>
    <w:rsid w:val="004E1220"/>
    <w:rsid w:val="004E2BA8"/>
    <w:rsid w:val="004F53A7"/>
    <w:rsid w:val="004F5747"/>
    <w:rsid w:val="004F57AC"/>
    <w:rsid w:val="004F5D8A"/>
    <w:rsid w:val="0050010F"/>
    <w:rsid w:val="00501507"/>
    <w:rsid w:val="005036F7"/>
    <w:rsid w:val="00512F5E"/>
    <w:rsid w:val="00516A2B"/>
    <w:rsid w:val="00516DB9"/>
    <w:rsid w:val="005237E5"/>
    <w:rsid w:val="00527343"/>
    <w:rsid w:val="0053107E"/>
    <w:rsid w:val="005327D8"/>
    <w:rsid w:val="005331F1"/>
    <w:rsid w:val="005348B0"/>
    <w:rsid w:val="00536003"/>
    <w:rsid w:val="005402DD"/>
    <w:rsid w:val="00543B28"/>
    <w:rsid w:val="00544040"/>
    <w:rsid w:val="00545FEF"/>
    <w:rsid w:val="0055273F"/>
    <w:rsid w:val="005576BF"/>
    <w:rsid w:val="0056037B"/>
    <w:rsid w:val="00563CEF"/>
    <w:rsid w:val="0056513F"/>
    <w:rsid w:val="00565A1C"/>
    <w:rsid w:val="005671FB"/>
    <w:rsid w:val="00567252"/>
    <w:rsid w:val="005770E2"/>
    <w:rsid w:val="00577F51"/>
    <w:rsid w:val="00581CAB"/>
    <w:rsid w:val="00584528"/>
    <w:rsid w:val="005900BC"/>
    <w:rsid w:val="005912FE"/>
    <w:rsid w:val="005938CC"/>
    <w:rsid w:val="00593F86"/>
    <w:rsid w:val="005944D0"/>
    <w:rsid w:val="00596FB0"/>
    <w:rsid w:val="00597492"/>
    <w:rsid w:val="00597D18"/>
    <w:rsid w:val="005B4F78"/>
    <w:rsid w:val="005B5763"/>
    <w:rsid w:val="005C0357"/>
    <w:rsid w:val="005C1A0C"/>
    <w:rsid w:val="005C2684"/>
    <w:rsid w:val="005C2FCF"/>
    <w:rsid w:val="005C6710"/>
    <w:rsid w:val="005D4344"/>
    <w:rsid w:val="005D4C54"/>
    <w:rsid w:val="005E1ACD"/>
    <w:rsid w:val="005E652B"/>
    <w:rsid w:val="005F0CDB"/>
    <w:rsid w:val="005F1D2D"/>
    <w:rsid w:val="005F35E4"/>
    <w:rsid w:val="005F7E9A"/>
    <w:rsid w:val="0060249C"/>
    <w:rsid w:val="00602F2D"/>
    <w:rsid w:val="00603E52"/>
    <w:rsid w:val="00605759"/>
    <w:rsid w:val="00607DA8"/>
    <w:rsid w:val="00607E6E"/>
    <w:rsid w:val="006133D1"/>
    <w:rsid w:val="00627F48"/>
    <w:rsid w:val="00635863"/>
    <w:rsid w:val="00643171"/>
    <w:rsid w:val="006447D1"/>
    <w:rsid w:val="00645F31"/>
    <w:rsid w:val="00652466"/>
    <w:rsid w:val="00660CEF"/>
    <w:rsid w:val="0066365E"/>
    <w:rsid w:val="00666AF4"/>
    <w:rsid w:val="00671CE5"/>
    <w:rsid w:val="00671FEF"/>
    <w:rsid w:val="00675918"/>
    <w:rsid w:val="00676E83"/>
    <w:rsid w:val="00677FB3"/>
    <w:rsid w:val="00681210"/>
    <w:rsid w:val="00683928"/>
    <w:rsid w:val="00691063"/>
    <w:rsid w:val="00691769"/>
    <w:rsid w:val="00693D11"/>
    <w:rsid w:val="00694A5A"/>
    <w:rsid w:val="00696018"/>
    <w:rsid w:val="006A0FD6"/>
    <w:rsid w:val="006A220A"/>
    <w:rsid w:val="006A277C"/>
    <w:rsid w:val="006A4B80"/>
    <w:rsid w:val="006A6475"/>
    <w:rsid w:val="006B0D79"/>
    <w:rsid w:val="006B6423"/>
    <w:rsid w:val="006C2096"/>
    <w:rsid w:val="006C433D"/>
    <w:rsid w:val="006C5D1D"/>
    <w:rsid w:val="006C7EEC"/>
    <w:rsid w:val="006D348A"/>
    <w:rsid w:val="006D39D9"/>
    <w:rsid w:val="006D50AE"/>
    <w:rsid w:val="006D621A"/>
    <w:rsid w:val="006E135A"/>
    <w:rsid w:val="006E255B"/>
    <w:rsid w:val="006E7F91"/>
    <w:rsid w:val="006F3DE1"/>
    <w:rsid w:val="006F452C"/>
    <w:rsid w:val="006F780B"/>
    <w:rsid w:val="007054D2"/>
    <w:rsid w:val="0071479E"/>
    <w:rsid w:val="0072387D"/>
    <w:rsid w:val="007348BE"/>
    <w:rsid w:val="00734983"/>
    <w:rsid w:val="007369BC"/>
    <w:rsid w:val="00743E14"/>
    <w:rsid w:val="00746002"/>
    <w:rsid w:val="007555BE"/>
    <w:rsid w:val="00755807"/>
    <w:rsid w:val="00760EF3"/>
    <w:rsid w:val="00761D08"/>
    <w:rsid w:val="0077098D"/>
    <w:rsid w:val="007710E9"/>
    <w:rsid w:val="007724AF"/>
    <w:rsid w:val="0077550C"/>
    <w:rsid w:val="00786F16"/>
    <w:rsid w:val="0079722F"/>
    <w:rsid w:val="007A2E3E"/>
    <w:rsid w:val="007A34CB"/>
    <w:rsid w:val="007B3562"/>
    <w:rsid w:val="007B435A"/>
    <w:rsid w:val="007B4CF0"/>
    <w:rsid w:val="007B550D"/>
    <w:rsid w:val="007B6BE2"/>
    <w:rsid w:val="007C5047"/>
    <w:rsid w:val="007D0CE6"/>
    <w:rsid w:val="007D36E7"/>
    <w:rsid w:val="007D3D1F"/>
    <w:rsid w:val="007D3DD4"/>
    <w:rsid w:val="007D7739"/>
    <w:rsid w:val="007E0AFC"/>
    <w:rsid w:val="007E0D48"/>
    <w:rsid w:val="007E28FC"/>
    <w:rsid w:val="007E7169"/>
    <w:rsid w:val="007E71CE"/>
    <w:rsid w:val="007E76B3"/>
    <w:rsid w:val="007F537E"/>
    <w:rsid w:val="007F572F"/>
    <w:rsid w:val="00800298"/>
    <w:rsid w:val="00804EE9"/>
    <w:rsid w:val="00807E4A"/>
    <w:rsid w:val="00816940"/>
    <w:rsid w:val="00817258"/>
    <w:rsid w:val="00817704"/>
    <w:rsid w:val="0082379F"/>
    <w:rsid w:val="008241E7"/>
    <w:rsid w:val="00830F75"/>
    <w:rsid w:val="00831C1D"/>
    <w:rsid w:val="00832EA4"/>
    <w:rsid w:val="00835563"/>
    <w:rsid w:val="00836320"/>
    <w:rsid w:val="00843AC8"/>
    <w:rsid w:val="008501A5"/>
    <w:rsid w:val="0085078F"/>
    <w:rsid w:val="00851144"/>
    <w:rsid w:val="00851AED"/>
    <w:rsid w:val="0085216D"/>
    <w:rsid w:val="00854888"/>
    <w:rsid w:val="00854DB7"/>
    <w:rsid w:val="00855B0B"/>
    <w:rsid w:val="008561C3"/>
    <w:rsid w:val="00877439"/>
    <w:rsid w:val="008827E8"/>
    <w:rsid w:val="00885EA1"/>
    <w:rsid w:val="00886600"/>
    <w:rsid w:val="008940E0"/>
    <w:rsid w:val="008946C7"/>
    <w:rsid w:val="008A1A33"/>
    <w:rsid w:val="008A4162"/>
    <w:rsid w:val="008A4335"/>
    <w:rsid w:val="008B2D55"/>
    <w:rsid w:val="008B5515"/>
    <w:rsid w:val="008C648D"/>
    <w:rsid w:val="008C6CB4"/>
    <w:rsid w:val="008D4B14"/>
    <w:rsid w:val="008E33E1"/>
    <w:rsid w:val="008E51DA"/>
    <w:rsid w:val="008E6213"/>
    <w:rsid w:val="008E64B8"/>
    <w:rsid w:val="008E7B77"/>
    <w:rsid w:val="008F24F4"/>
    <w:rsid w:val="008F2984"/>
    <w:rsid w:val="008F5B5E"/>
    <w:rsid w:val="00915311"/>
    <w:rsid w:val="0091656B"/>
    <w:rsid w:val="00922E4C"/>
    <w:rsid w:val="00923B0C"/>
    <w:rsid w:val="009263A5"/>
    <w:rsid w:val="00933F74"/>
    <w:rsid w:val="00935FB6"/>
    <w:rsid w:val="009361BC"/>
    <w:rsid w:val="009414A9"/>
    <w:rsid w:val="009417EB"/>
    <w:rsid w:val="00943785"/>
    <w:rsid w:val="009474FC"/>
    <w:rsid w:val="009515FA"/>
    <w:rsid w:val="00956B6E"/>
    <w:rsid w:val="00962481"/>
    <w:rsid w:val="00965AB2"/>
    <w:rsid w:val="009661D6"/>
    <w:rsid w:val="00971FA4"/>
    <w:rsid w:val="0097434E"/>
    <w:rsid w:val="009763AC"/>
    <w:rsid w:val="00976472"/>
    <w:rsid w:val="0098226A"/>
    <w:rsid w:val="009852D2"/>
    <w:rsid w:val="009854EA"/>
    <w:rsid w:val="00991854"/>
    <w:rsid w:val="00993EF3"/>
    <w:rsid w:val="00994073"/>
    <w:rsid w:val="0099547F"/>
    <w:rsid w:val="009A7115"/>
    <w:rsid w:val="009C022D"/>
    <w:rsid w:val="009C7E9D"/>
    <w:rsid w:val="009D11E0"/>
    <w:rsid w:val="009D3A1B"/>
    <w:rsid w:val="009D3C6C"/>
    <w:rsid w:val="009D4EF9"/>
    <w:rsid w:val="009F28C2"/>
    <w:rsid w:val="009F35BE"/>
    <w:rsid w:val="009F3995"/>
    <w:rsid w:val="009F4E3B"/>
    <w:rsid w:val="009F64A3"/>
    <w:rsid w:val="00A05D40"/>
    <w:rsid w:val="00A06C50"/>
    <w:rsid w:val="00A06D08"/>
    <w:rsid w:val="00A06D36"/>
    <w:rsid w:val="00A171F3"/>
    <w:rsid w:val="00A206B7"/>
    <w:rsid w:val="00A268E8"/>
    <w:rsid w:val="00A270CE"/>
    <w:rsid w:val="00A32181"/>
    <w:rsid w:val="00A32452"/>
    <w:rsid w:val="00A33B41"/>
    <w:rsid w:val="00A34416"/>
    <w:rsid w:val="00A35815"/>
    <w:rsid w:val="00A35F05"/>
    <w:rsid w:val="00A37B11"/>
    <w:rsid w:val="00A44191"/>
    <w:rsid w:val="00A4599B"/>
    <w:rsid w:val="00A46B66"/>
    <w:rsid w:val="00A53686"/>
    <w:rsid w:val="00A60815"/>
    <w:rsid w:val="00A636CD"/>
    <w:rsid w:val="00A703C5"/>
    <w:rsid w:val="00A729FB"/>
    <w:rsid w:val="00A72CB1"/>
    <w:rsid w:val="00A85E98"/>
    <w:rsid w:val="00A9198E"/>
    <w:rsid w:val="00A9399F"/>
    <w:rsid w:val="00A95C6F"/>
    <w:rsid w:val="00AA2F7C"/>
    <w:rsid w:val="00AA3F7A"/>
    <w:rsid w:val="00AA6F14"/>
    <w:rsid w:val="00AB2AB2"/>
    <w:rsid w:val="00AB5524"/>
    <w:rsid w:val="00AB68F5"/>
    <w:rsid w:val="00AB7461"/>
    <w:rsid w:val="00AC24CB"/>
    <w:rsid w:val="00AC707D"/>
    <w:rsid w:val="00AD0960"/>
    <w:rsid w:val="00AD46A9"/>
    <w:rsid w:val="00AE13A0"/>
    <w:rsid w:val="00AE1D1A"/>
    <w:rsid w:val="00AE5353"/>
    <w:rsid w:val="00AF12CC"/>
    <w:rsid w:val="00AF1952"/>
    <w:rsid w:val="00AF2239"/>
    <w:rsid w:val="00AF46D5"/>
    <w:rsid w:val="00B0276E"/>
    <w:rsid w:val="00B06664"/>
    <w:rsid w:val="00B0715E"/>
    <w:rsid w:val="00B07341"/>
    <w:rsid w:val="00B07BC0"/>
    <w:rsid w:val="00B117F5"/>
    <w:rsid w:val="00B1378E"/>
    <w:rsid w:val="00B216B7"/>
    <w:rsid w:val="00B25E97"/>
    <w:rsid w:val="00B26B8B"/>
    <w:rsid w:val="00B30C65"/>
    <w:rsid w:val="00B30CAF"/>
    <w:rsid w:val="00B32B4E"/>
    <w:rsid w:val="00B33994"/>
    <w:rsid w:val="00B34A11"/>
    <w:rsid w:val="00B35F8B"/>
    <w:rsid w:val="00B37843"/>
    <w:rsid w:val="00B40851"/>
    <w:rsid w:val="00B4282A"/>
    <w:rsid w:val="00B46A4C"/>
    <w:rsid w:val="00B52AD7"/>
    <w:rsid w:val="00B6160F"/>
    <w:rsid w:val="00B626F7"/>
    <w:rsid w:val="00B62BE4"/>
    <w:rsid w:val="00B655F9"/>
    <w:rsid w:val="00B658E8"/>
    <w:rsid w:val="00B65B5F"/>
    <w:rsid w:val="00B66564"/>
    <w:rsid w:val="00B7574A"/>
    <w:rsid w:val="00B82469"/>
    <w:rsid w:val="00B828CD"/>
    <w:rsid w:val="00B83033"/>
    <w:rsid w:val="00B838F7"/>
    <w:rsid w:val="00B913F1"/>
    <w:rsid w:val="00B9540C"/>
    <w:rsid w:val="00B95740"/>
    <w:rsid w:val="00B96950"/>
    <w:rsid w:val="00B97173"/>
    <w:rsid w:val="00BA3A05"/>
    <w:rsid w:val="00BA4D09"/>
    <w:rsid w:val="00BB04FD"/>
    <w:rsid w:val="00BB0ABD"/>
    <w:rsid w:val="00BC0599"/>
    <w:rsid w:val="00BC215C"/>
    <w:rsid w:val="00BC3C38"/>
    <w:rsid w:val="00BD14C0"/>
    <w:rsid w:val="00BD353C"/>
    <w:rsid w:val="00BD6AA7"/>
    <w:rsid w:val="00BD7761"/>
    <w:rsid w:val="00BD7B73"/>
    <w:rsid w:val="00BE0310"/>
    <w:rsid w:val="00BE3B87"/>
    <w:rsid w:val="00BE43D3"/>
    <w:rsid w:val="00BE73EB"/>
    <w:rsid w:val="00BE7B02"/>
    <w:rsid w:val="00C0050B"/>
    <w:rsid w:val="00C12001"/>
    <w:rsid w:val="00C16E13"/>
    <w:rsid w:val="00C16F26"/>
    <w:rsid w:val="00C21CF7"/>
    <w:rsid w:val="00C232D4"/>
    <w:rsid w:val="00C249FE"/>
    <w:rsid w:val="00C261AF"/>
    <w:rsid w:val="00C26B87"/>
    <w:rsid w:val="00C305F3"/>
    <w:rsid w:val="00C31DEE"/>
    <w:rsid w:val="00C32970"/>
    <w:rsid w:val="00C341D1"/>
    <w:rsid w:val="00C40C80"/>
    <w:rsid w:val="00C4217C"/>
    <w:rsid w:val="00C42224"/>
    <w:rsid w:val="00C452EF"/>
    <w:rsid w:val="00C45816"/>
    <w:rsid w:val="00C5536B"/>
    <w:rsid w:val="00C6277B"/>
    <w:rsid w:val="00C63376"/>
    <w:rsid w:val="00C70E65"/>
    <w:rsid w:val="00C73295"/>
    <w:rsid w:val="00C77E1A"/>
    <w:rsid w:val="00C81985"/>
    <w:rsid w:val="00C83313"/>
    <w:rsid w:val="00C87650"/>
    <w:rsid w:val="00C905C1"/>
    <w:rsid w:val="00C906D3"/>
    <w:rsid w:val="00C9542A"/>
    <w:rsid w:val="00CA143A"/>
    <w:rsid w:val="00CA5C3A"/>
    <w:rsid w:val="00CB18C4"/>
    <w:rsid w:val="00CB507A"/>
    <w:rsid w:val="00CC36C8"/>
    <w:rsid w:val="00CD1B4D"/>
    <w:rsid w:val="00CD275C"/>
    <w:rsid w:val="00CD471F"/>
    <w:rsid w:val="00CD4B94"/>
    <w:rsid w:val="00CE0576"/>
    <w:rsid w:val="00CE10B8"/>
    <w:rsid w:val="00CE33D9"/>
    <w:rsid w:val="00CE3C64"/>
    <w:rsid w:val="00CE3D4D"/>
    <w:rsid w:val="00CE5475"/>
    <w:rsid w:val="00CE6F35"/>
    <w:rsid w:val="00CF1412"/>
    <w:rsid w:val="00D07D66"/>
    <w:rsid w:val="00D11D1F"/>
    <w:rsid w:val="00D13C78"/>
    <w:rsid w:val="00D155CF"/>
    <w:rsid w:val="00D21993"/>
    <w:rsid w:val="00D267B9"/>
    <w:rsid w:val="00D312D8"/>
    <w:rsid w:val="00D31427"/>
    <w:rsid w:val="00D31DE4"/>
    <w:rsid w:val="00D33909"/>
    <w:rsid w:val="00D3580B"/>
    <w:rsid w:val="00D36C0F"/>
    <w:rsid w:val="00D437A8"/>
    <w:rsid w:val="00D4597F"/>
    <w:rsid w:val="00D473F8"/>
    <w:rsid w:val="00D53DBF"/>
    <w:rsid w:val="00D5457B"/>
    <w:rsid w:val="00D57AFA"/>
    <w:rsid w:val="00D62778"/>
    <w:rsid w:val="00D63708"/>
    <w:rsid w:val="00D673E0"/>
    <w:rsid w:val="00D706C8"/>
    <w:rsid w:val="00D71B74"/>
    <w:rsid w:val="00D759D5"/>
    <w:rsid w:val="00D77B52"/>
    <w:rsid w:val="00D803A7"/>
    <w:rsid w:val="00D80820"/>
    <w:rsid w:val="00D816C9"/>
    <w:rsid w:val="00D908A6"/>
    <w:rsid w:val="00D9588B"/>
    <w:rsid w:val="00D976DC"/>
    <w:rsid w:val="00DA0E58"/>
    <w:rsid w:val="00DA1629"/>
    <w:rsid w:val="00DA1FE9"/>
    <w:rsid w:val="00DA20AF"/>
    <w:rsid w:val="00DA25AB"/>
    <w:rsid w:val="00DA3371"/>
    <w:rsid w:val="00DA4F10"/>
    <w:rsid w:val="00DA7077"/>
    <w:rsid w:val="00DB14C6"/>
    <w:rsid w:val="00DB1FD2"/>
    <w:rsid w:val="00DB559C"/>
    <w:rsid w:val="00DB7B96"/>
    <w:rsid w:val="00DC07A5"/>
    <w:rsid w:val="00DC2968"/>
    <w:rsid w:val="00DC7867"/>
    <w:rsid w:val="00DC7FF9"/>
    <w:rsid w:val="00DD1339"/>
    <w:rsid w:val="00DD4F7F"/>
    <w:rsid w:val="00DE0DE7"/>
    <w:rsid w:val="00DE5E6E"/>
    <w:rsid w:val="00DF02AB"/>
    <w:rsid w:val="00DF498B"/>
    <w:rsid w:val="00DF75C6"/>
    <w:rsid w:val="00E0174E"/>
    <w:rsid w:val="00E11169"/>
    <w:rsid w:val="00E14A7F"/>
    <w:rsid w:val="00E15FB6"/>
    <w:rsid w:val="00E2025C"/>
    <w:rsid w:val="00E20B11"/>
    <w:rsid w:val="00E3551C"/>
    <w:rsid w:val="00E3784B"/>
    <w:rsid w:val="00E46102"/>
    <w:rsid w:val="00E500F6"/>
    <w:rsid w:val="00E50609"/>
    <w:rsid w:val="00E564B1"/>
    <w:rsid w:val="00E61146"/>
    <w:rsid w:val="00E62568"/>
    <w:rsid w:val="00E625D4"/>
    <w:rsid w:val="00E723ED"/>
    <w:rsid w:val="00E801A9"/>
    <w:rsid w:val="00E85189"/>
    <w:rsid w:val="00E87C2C"/>
    <w:rsid w:val="00E97D5F"/>
    <w:rsid w:val="00EA3CB3"/>
    <w:rsid w:val="00EA5D09"/>
    <w:rsid w:val="00EB0AAC"/>
    <w:rsid w:val="00EB1CE0"/>
    <w:rsid w:val="00EB3701"/>
    <w:rsid w:val="00EB3FC4"/>
    <w:rsid w:val="00EC159B"/>
    <w:rsid w:val="00EC2F62"/>
    <w:rsid w:val="00EC6D38"/>
    <w:rsid w:val="00EE0B3B"/>
    <w:rsid w:val="00EE33CF"/>
    <w:rsid w:val="00EE3A3D"/>
    <w:rsid w:val="00EE3AF3"/>
    <w:rsid w:val="00EE3FE7"/>
    <w:rsid w:val="00EE50A8"/>
    <w:rsid w:val="00EF13EA"/>
    <w:rsid w:val="00EF1EE6"/>
    <w:rsid w:val="00EF4F81"/>
    <w:rsid w:val="00EF7F48"/>
    <w:rsid w:val="00F012E7"/>
    <w:rsid w:val="00F05742"/>
    <w:rsid w:val="00F1562D"/>
    <w:rsid w:val="00F15AB6"/>
    <w:rsid w:val="00F21F60"/>
    <w:rsid w:val="00F2220C"/>
    <w:rsid w:val="00F233E3"/>
    <w:rsid w:val="00F25241"/>
    <w:rsid w:val="00F258B7"/>
    <w:rsid w:val="00F339B8"/>
    <w:rsid w:val="00F3523B"/>
    <w:rsid w:val="00F37A92"/>
    <w:rsid w:val="00F54C97"/>
    <w:rsid w:val="00F5562E"/>
    <w:rsid w:val="00F56D4C"/>
    <w:rsid w:val="00F60A42"/>
    <w:rsid w:val="00F620CF"/>
    <w:rsid w:val="00F63710"/>
    <w:rsid w:val="00F64ABA"/>
    <w:rsid w:val="00F71DE5"/>
    <w:rsid w:val="00F85A89"/>
    <w:rsid w:val="00F86EDA"/>
    <w:rsid w:val="00F878B3"/>
    <w:rsid w:val="00F91D13"/>
    <w:rsid w:val="00F92998"/>
    <w:rsid w:val="00F9627A"/>
    <w:rsid w:val="00F96E7E"/>
    <w:rsid w:val="00FB2BA1"/>
    <w:rsid w:val="00FB44E6"/>
    <w:rsid w:val="00FB54C1"/>
    <w:rsid w:val="00FC1659"/>
    <w:rsid w:val="00FC1BA9"/>
    <w:rsid w:val="00FC498E"/>
    <w:rsid w:val="00FC5F49"/>
    <w:rsid w:val="00FD0708"/>
    <w:rsid w:val="00FD2302"/>
    <w:rsid w:val="00FD274A"/>
    <w:rsid w:val="00FD5CDD"/>
    <w:rsid w:val="00FE0FB9"/>
    <w:rsid w:val="00FE14F8"/>
    <w:rsid w:val="00FE4119"/>
    <w:rsid w:val="00FF4E59"/>
    <w:rsid w:val="00FF6033"/>
    <w:rsid w:val="00FF7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0774944A-3BF3-4D5A-85F7-A4835FBA9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3B0C"/>
    <w:pPr>
      <w:spacing w:line="300" w:lineRule="auto"/>
      <w:ind w:firstLine="360"/>
      <w:jc w:val="both"/>
    </w:pPr>
    <w:rPr>
      <w:sz w:val="22"/>
      <w:szCs w:val="22"/>
    </w:rPr>
  </w:style>
  <w:style w:type="paragraph" w:styleId="Heading1">
    <w:name w:val="heading 1"/>
    <w:basedOn w:val="Normal"/>
    <w:next w:val="Normal"/>
    <w:autoRedefine/>
    <w:qFormat/>
    <w:rsid w:val="00F233E3"/>
    <w:pPr>
      <w:keepNext/>
      <w:jc w:val="center"/>
      <w:outlineLvl w:val="0"/>
    </w:pPr>
    <w:rPr>
      <w:rFonts w:ascii="Arial" w:hAnsi="Arial" w:cs="Arial"/>
      <w:b/>
      <w:bCs/>
      <w:kern w:val="32"/>
      <w:sz w:val="7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D53DBF"/>
    <w:pPr>
      <w:ind w:firstLine="0"/>
      <w:jc w:val="center"/>
      <w:outlineLvl w:val="0"/>
    </w:pPr>
    <w:rPr>
      <w:rFonts w:ascii="Arial" w:hAnsi="Arial" w:cs="Arial"/>
      <w:b/>
      <w:bCs/>
      <w:kern w:val="28"/>
      <w:sz w:val="72"/>
      <w:szCs w:val="72"/>
    </w:rPr>
  </w:style>
  <w:style w:type="paragraph" w:styleId="Subtitle">
    <w:name w:val="Subtitle"/>
    <w:basedOn w:val="Normal"/>
    <w:link w:val="SubtitleChar"/>
    <w:qFormat/>
    <w:rsid w:val="00D53DBF"/>
    <w:pPr>
      <w:ind w:firstLine="0"/>
      <w:jc w:val="center"/>
      <w:outlineLvl w:val="1"/>
    </w:pPr>
    <w:rPr>
      <w:rFonts w:ascii="Arial" w:hAnsi="Arial" w:cs="Arial"/>
      <w:b/>
      <w:sz w:val="36"/>
      <w:szCs w:val="24"/>
    </w:rPr>
  </w:style>
  <w:style w:type="paragraph" w:customStyle="1" w:styleId="AuthorName">
    <w:name w:val="Author Name"/>
    <w:basedOn w:val="Normal"/>
    <w:rsid w:val="00D53DBF"/>
    <w:pPr>
      <w:ind w:firstLine="0"/>
      <w:jc w:val="center"/>
    </w:pPr>
    <w:rPr>
      <w:sz w:val="28"/>
    </w:rPr>
  </w:style>
  <w:style w:type="paragraph" w:customStyle="1" w:styleId="Headsforfront">
    <w:name w:val="Heads for front"/>
    <w:basedOn w:val="Normal"/>
    <w:autoRedefine/>
    <w:rsid w:val="00F63710"/>
    <w:pPr>
      <w:spacing w:after="360"/>
      <w:ind w:firstLine="0"/>
      <w:contextualSpacing/>
      <w:jc w:val="center"/>
    </w:pPr>
    <w:rPr>
      <w:rFonts w:ascii="Arial" w:hAnsi="Arial"/>
      <w:b/>
      <w:sz w:val="24"/>
      <w:szCs w:val="24"/>
    </w:rPr>
  </w:style>
  <w:style w:type="paragraph" w:customStyle="1" w:styleId="NoIndentnormal">
    <w:name w:val="No Indent normal"/>
    <w:basedOn w:val="Normal"/>
    <w:rsid w:val="00671FEF"/>
    <w:pPr>
      <w:ind w:firstLine="0"/>
    </w:pPr>
  </w:style>
  <w:style w:type="paragraph" w:customStyle="1" w:styleId="Tableofcontents">
    <w:name w:val="Table of contents"/>
    <w:basedOn w:val="Normal"/>
    <w:rsid w:val="00043844"/>
    <w:pPr>
      <w:tabs>
        <w:tab w:val="right" w:leader="dot" w:pos="5400"/>
      </w:tabs>
      <w:spacing w:line="360" w:lineRule="auto"/>
    </w:pPr>
    <w:rPr>
      <w:rFonts w:ascii="Arial" w:hAnsi="Arial"/>
      <w:sz w:val="24"/>
      <w:szCs w:val="24"/>
    </w:rPr>
  </w:style>
  <w:style w:type="paragraph" w:customStyle="1" w:styleId="Chapterheads">
    <w:name w:val="Chapter heads"/>
    <w:basedOn w:val="Headsforfront"/>
    <w:rsid w:val="00F63710"/>
    <w:pPr>
      <w:spacing w:before="720"/>
    </w:pPr>
  </w:style>
  <w:style w:type="paragraph" w:styleId="Header">
    <w:name w:val="header"/>
    <w:basedOn w:val="Normal"/>
    <w:rsid w:val="00AB7461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AB7461"/>
    <w:pPr>
      <w:tabs>
        <w:tab w:val="center" w:pos="4320"/>
        <w:tab w:val="right" w:pos="8640"/>
      </w:tabs>
    </w:pPr>
  </w:style>
  <w:style w:type="paragraph" w:customStyle="1" w:styleId="Footer1">
    <w:name w:val="Footer1"/>
    <w:basedOn w:val="Footer"/>
    <w:autoRedefine/>
    <w:rsid w:val="00AB7461"/>
    <w:pPr>
      <w:spacing w:line="240" w:lineRule="auto"/>
      <w:ind w:firstLine="0"/>
      <w:jc w:val="center"/>
    </w:pPr>
    <w:rPr>
      <w:rFonts w:ascii="Arial" w:hAnsi="Arial"/>
      <w:sz w:val="20"/>
    </w:rPr>
  </w:style>
  <w:style w:type="character" w:styleId="PageNumber">
    <w:name w:val="page number"/>
    <w:basedOn w:val="DefaultParagraphFont"/>
    <w:rsid w:val="00AB7461"/>
  </w:style>
  <w:style w:type="paragraph" w:customStyle="1" w:styleId="NormalParagraphStyle">
    <w:name w:val="NormalParagraphStyle"/>
    <w:basedOn w:val="Normal"/>
    <w:rsid w:val="00597492"/>
    <w:pPr>
      <w:autoSpaceDE w:val="0"/>
      <w:autoSpaceDN w:val="0"/>
      <w:adjustRightInd w:val="0"/>
      <w:spacing w:line="288" w:lineRule="auto"/>
      <w:ind w:firstLine="0"/>
      <w:jc w:val="left"/>
      <w:textAlignment w:val="center"/>
    </w:pPr>
    <w:rPr>
      <w:color w:val="000000"/>
      <w:sz w:val="24"/>
      <w:szCs w:val="24"/>
    </w:rPr>
  </w:style>
  <w:style w:type="character" w:styleId="Hyperlink">
    <w:name w:val="Hyperlink"/>
    <w:basedOn w:val="DefaultParagraphFont"/>
    <w:rsid w:val="00176682"/>
    <w:rPr>
      <w:color w:val="0000FF"/>
      <w:u w:val="single"/>
    </w:rPr>
  </w:style>
  <w:style w:type="character" w:styleId="FollowedHyperlink">
    <w:name w:val="FollowedHyperlink"/>
    <w:basedOn w:val="DefaultParagraphFont"/>
    <w:rsid w:val="00436CE3"/>
    <w:rPr>
      <w:color w:val="800080"/>
      <w:u w:val="single"/>
    </w:rPr>
  </w:style>
  <w:style w:type="character" w:customStyle="1" w:styleId="StyleBold">
    <w:name w:val="Style Bold"/>
    <w:basedOn w:val="DefaultParagraphFont"/>
    <w:rsid w:val="009A7115"/>
    <w:rPr>
      <w:b/>
      <w:bCs/>
    </w:rPr>
  </w:style>
  <w:style w:type="paragraph" w:styleId="BalloonText">
    <w:name w:val="Balloon Text"/>
    <w:basedOn w:val="Normal"/>
    <w:link w:val="BalloonTextChar"/>
    <w:rsid w:val="00C261A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261A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D5892"/>
    <w:pPr>
      <w:spacing w:after="200" w:line="276" w:lineRule="auto"/>
      <w:ind w:left="720" w:firstLine="0"/>
      <w:contextualSpacing/>
      <w:jc w:val="left"/>
    </w:pPr>
    <w:rPr>
      <w:rFonts w:asciiTheme="minorHAnsi" w:eastAsiaTheme="minorHAnsi" w:hAnsiTheme="minorHAnsi" w:cstheme="minorBidi"/>
    </w:rPr>
  </w:style>
  <w:style w:type="table" w:styleId="TableGrid">
    <w:name w:val="Table Grid"/>
    <w:basedOn w:val="TableNormal"/>
    <w:rsid w:val="00C77E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ubtitleChar">
    <w:name w:val="Subtitle Char"/>
    <w:basedOn w:val="DefaultParagraphFont"/>
    <w:link w:val="Subtitle"/>
    <w:rsid w:val="003F417F"/>
    <w:rPr>
      <w:rFonts w:ascii="Arial" w:hAnsi="Arial" w:cs="Arial"/>
      <w:b/>
      <w:sz w:val="36"/>
      <w:szCs w:val="24"/>
    </w:rPr>
  </w:style>
  <w:style w:type="paragraph" w:styleId="NormalWeb">
    <w:name w:val="Normal (Web)"/>
    <w:basedOn w:val="Normal"/>
    <w:uiPriority w:val="99"/>
    <w:semiHidden/>
    <w:unhideWhenUsed/>
    <w:rsid w:val="00BD14C0"/>
    <w:pPr>
      <w:spacing w:before="100" w:beforeAutospacing="1" w:after="100" w:afterAutospacing="1" w:line="240" w:lineRule="auto"/>
      <w:ind w:firstLine="0"/>
      <w:jc w:val="left"/>
    </w:pPr>
    <w:rPr>
      <w:rFonts w:eastAsiaTheme="minorEastAsia"/>
      <w:sz w:val="24"/>
      <w:szCs w:val="24"/>
    </w:rPr>
  </w:style>
  <w:style w:type="character" w:styleId="Emphasis">
    <w:name w:val="Emphasis"/>
    <w:basedOn w:val="DefaultParagraphFont"/>
    <w:qFormat/>
    <w:rsid w:val="00B838F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13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4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371991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93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958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654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29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9959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8567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3340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0038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92645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9091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70483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9623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093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18577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hyperlink" Target="http://www.google.com/url?sa=i&amp;rct=j&amp;q=&amp;esrc=s&amp;source=images&amp;cd=&amp;cad=rja&amp;uact=8&amp;ved=0ahUKEwixlNzf9_DMAhVOE1IKHXUwDj8QjRwIBw&amp;url=http://www.itsmyhouse.net/bath-for-child/&amp;psig=AFQjCNGrk-VJQQGHeb2IMLMgQDCCiNXUqw&amp;ust=1464118267483807" TargetMode="External"/><Relationship Id="rId39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image" Target="media/image16.jpg"/><Relationship Id="rId42" Type="http://schemas.openxmlformats.org/officeDocument/2006/relationships/hyperlink" Target="http://www.google.com/url?sa=i&amp;rct=j&amp;q=&amp;esrc=s&amp;source=images&amp;cd=&amp;cad=rja&amp;uact=8&amp;ved=0ahUKEwjmm8mrifHMAhUEOj4KHVwZBAMQjRwIBw&amp;url=http://www.babycenter.com/0_celebrating-your-babys-first-birthday_1493204.bc&amp;bvm=bv.122676328,d.eWE&amp;psig=AFQjCNEN-EPO1dy7mLWHef5b_1ySY1uiFA&amp;ust=1464122968222259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hyperlink" Target="http://www.google.com/url?sa=i&amp;rct=j&amp;q=&amp;esrc=s&amp;source=images&amp;cd=&amp;cad=rja&amp;uact=8&amp;ved=0ahUKEwi-nMznuPDMAhUE8z4KHdX0B1YQjRwIBw&amp;url=http://www.zazzle.com/crazy%2Baunt%2Bcards&amp;psig=AFQjCNHE_7fElwE7A7uk62nDUPDe8_-I8g&amp;ust=1464101376901496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3.jpeg"/><Relationship Id="rId38" Type="http://schemas.openxmlformats.org/officeDocument/2006/relationships/image" Target="media/image18.jpeg"/><Relationship Id="rId46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http://www.google.com/url?sa=i&amp;rct=j&amp;q=&amp;esrc=s&amp;source=images&amp;cd=&amp;cad=rja&amp;uact=8&amp;ved=0ahUKEwim9tOk-LbMAhVpkIMKHWDdAb0QjRwIBw&amp;url=http://animaliaz-life.com/dogs.html&amp;psig=AFQjCNEuqZKFgO5au9SVgVJT6B8tSWiFtQ&amp;ust=1462125553786605" TargetMode="External"/><Relationship Id="rId29" Type="http://schemas.openxmlformats.org/officeDocument/2006/relationships/image" Target="media/image15.jpeg"/><Relationship Id="rId41" Type="http://schemas.openxmlformats.org/officeDocument/2006/relationships/image" Target="media/image21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google.com/url?sa=i&amp;rct=j&amp;q=&amp;esrc=s&amp;source=images&amp;cd=&amp;cad=rja&amp;uact=8&amp;ved=0ahUKEwitlMqLx_3MAhVCWj4KHenTD0sQjRwIBw&amp;url=https%3A%2F%2Fwww.fotolia.com%2Fp%2F204987236&amp;psig=AFQjCNGh3ZHQFt5Lz6rgv-4efXPZl5RNtA&amp;ust=1464551890993439" TargetMode="External"/><Relationship Id="rId24" Type="http://schemas.openxmlformats.org/officeDocument/2006/relationships/hyperlink" Target="http://www.google.com/url?sa=i&amp;rct=j&amp;q=&amp;esrc=s&amp;source=images&amp;cd=&amp;cad=rja&amp;uact=8&amp;ved=0ahUKEwjOwIXT9fDMAhVLUVIKHSfsAVwQjRwIBw&amp;url=http://www.iemoji.com/view/emoji/623/objects/baby-bottle&amp;bvm=bv.122676328,d.amc&amp;psig=AFQjCNHcj0h7zQKX2s0DpUFSJLC2CetPrA&amp;ust=1464117700990197" TargetMode="External"/><Relationship Id="rId32" Type="http://schemas.openxmlformats.org/officeDocument/2006/relationships/hyperlink" Target="http://www.google.com/url?sa=i&amp;rct=j&amp;q=&amp;esrc=s&amp;source=images&amp;cd=&amp;cad=rja&amp;uact=8&amp;ved=0ahUKEwj0m67HhPHMAhUKVz4KHegSB-UQjRwIBw&amp;url=http%3A%2F%2Fwaitbutwhy.com%2F2014%2F10%2Fdark-secrets-bird-world.html&amp;psig=AFQjCNGFNUMvymuSM4xG3-3ThnSP95Eqzw&amp;ust=1464121714365783" TargetMode="External"/><Relationship Id="rId37" Type="http://schemas.openxmlformats.org/officeDocument/2006/relationships/hyperlink" Target="http://www.google.com/url?sa=i&amp;rct=j&amp;q=&amp;esrc=s&amp;source=images&amp;cd=&amp;cad=rja&amp;uact=8&amp;ved=0ahUKEwjuwNDEhvHMAhVKaz4KHQqKDF8QjRwIBw&amp;url=http://www.amazon.com/Playskool-Chuck-My-Talking-Truck/dp/B0028YVCBW&amp;psig=AFQjCNGnHsDZyua0d6X7lWTznKerNf8ioQ&amp;ust=1464122245683774" TargetMode="External"/><Relationship Id="rId40" Type="http://schemas.openxmlformats.org/officeDocument/2006/relationships/image" Target="media/image20.gif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://www.google.com/url?sa=i&amp;rct=j&amp;q=&amp;esrc=s&amp;source=images&amp;cd=&amp;cad=rja&amp;uact=8&amp;ved=0ahUKEwjW4_78uPDMAhUBbj4KHQNZA1kQjRwIBw&amp;url=http://quotesgram.com/aunt-and-uncle-quotes/&amp;psig=AFQjCNHE_7fElwE7A7uk62nDUPDe8_-I8g&amp;ust=1464101376901496" TargetMode="External"/><Relationship Id="rId23" Type="http://schemas.openxmlformats.org/officeDocument/2006/relationships/image" Target="media/image12.jpeg"/><Relationship Id="rId28" Type="http://schemas.openxmlformats.org/officeDocument/2006/relationships/hyperlink" Target="http://www.google.com/url?sa=i&amp;rct=j&amp;q=&amp;esrc=s&amp;source=images&amp;cd=&amp;cad=rja&amp;uact=8&amp;ved=0ahUKEwj0m67HhPHMAhUKVz4KHegSB-UQjRwIBw&amp;url=http://waitbutwhy.com/2014/10/dark-secrets-bird-world.html&amp;psig=AFQjCNGFNUMvymuSM4xG3-3ThnSP95Eqzw&amp;ust=1464121714365783" TargetMode="External"/><Relationship Id="rId36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hyperlink" Target="https://www.google.com/url?sa=i&amp;rct=j&amp;q=&amp;esrc=s&amp;source=images&amp;cd=&amp;cad=rja&amp;uact=8&amp;ved=0ahUKEwjWvpeU1fDMAhUIOFIKHRuFBVsQjRwIBw&amp;url=https://www.pinterest.com/pin/127086020711867844/&amp;psig=AFQjCNHGK5JTwK1hRtJBeFTYoE97XhCVBA&amp;ust=1464108990582352" TargetMode="External"/><Relationship Id="rId27" Type="http://schemas.openxmlformats.org/officeDocument/2006/relationships/image" Target="media/image14.jpeg"/><Relationship Id="rId35" Type="http://schemas.openxmlformats.org/officeDocument/2006/relationships/hyperlink" Target="http://www.google.com/url?sa=i&amp;rct=j&amp;q=&amp;esrc=s&amp;source=images&amp;cd=&amp;cad=rja&amp;uact=8&amp;ved=0ahUKEwjvx-yWhvHMAhUKHT4KHfNPCfUQjRwIBw&amp;url=http://tx.english-ch.com/teacher/len/level-b/teddy-bear/&amp;psig=AFQjCNHBJDoqez1Nyhs2n3d7ZC2YVQmIxA&amp;ust=1464122149449269" TargetMode="External"/><Relationship Id="rId43" Type="http://schemas.openxmlformats.org/officeDocument/2006/relationships/image" Target="media/image22.jpeg"/><Relationship Id="rId48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Joe%20Beach\My%20Documents\Downloads\48HrBooks_5.5x8.5_template%20(1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Frosted Glass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48HrBooks_5.5x8.5_template (1).dot</Template>
  <TotalTime>451</TotalTime>
  <Pages>18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48HrBooks Template 5.5x8.5</vt:lpstr>
    </vt:vector>
  </TitlesOfParts>
  <Company>48HrBooks</Company>
  <LinksUpToDate>false</LinksUpToDate>
  <CharactersWithSpaces>1599</CharactersWithSpaces>
  <SharedDoc>false</SharedDoc>
  <HLinks>
    <vt:vector size="192" baseType="variant">
      <vt:variant>
        <vt:i4>458847</vt:i4>
      </vt:variant>
      <vt:variant>
        <vt:i4>93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90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87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84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81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78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75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72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69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66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63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60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57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54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51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48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45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42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39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36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33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30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27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24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21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18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15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12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9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6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  <vt:variant>
        <vt:i4>458847</vt:i4>
      </vt:variant>
      <vt:variant>
        <vt:i4>3</vt:i4>
      </vt:variant>
      <vt:variant>
        <vt:i4>0</vt:i4>
      </vt:variant>
      <vt:variant>
        <vt:i4>5</vt:i4>
      </vt:variant>
      <vt:variant>
        <vt:lpwstr>http://www.48hrbooks.com/</vt:lpwstr>
      </vt:variant>
      <vt:variant>
        <vt:lpwstr/>
      </vt:variant>
      <vt:variant>
        <vt:i4>2228234</vt:i4>
      </vt:variant>
      <vt:variant>
        <vt:i4>0</vt:i4>
      </vt:variant>
      <vt:variant>
        <vt:i4>0</vt:i4>
      </vt:variant>
      <vt:variant>
        <vt:i4>5</vt:i4>
      </vt:variant>
      <vt:variant>
        <vt:lpwstr>mailto:info@48HrBooks.com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48HrBooks Template 5.5x8.5</dc:title>
  <dc:subject/>
  <dc:creator>Joe Beach</dc:creator>
  <cp:keywords/>
  <dc:description/>
  <cp:lastModifiedBy>beachedina@aol.com</cp:lastModifiedBy>
  <cp:revision>16</cp:revision>
  <cp:lastPrinted>2016-05-31T16:03:00Z</cp:lastPrinted>
  <dcterms:created xsi:type="dcterms:W3CDTF">2016-05-23T14:55:00Z</dcterms:created>
  <dcterms:modified xsi:type="dcterms:W3CDTF">2016-05-31T16:04:00Z</dcterms:modified>
</cp:coreProperties>
</file>